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387C" w:rsidRPr="00AB59C8" w:rsidRDefault="0052387C" w:rsidP="00C64C22">
      <w:pPr>
        <w:pStyle w:val="Heading2"/>
        <w:jc w:val="center"/>
        <w:rPr>
          <w:color w:val="auto"/>
        </w:rPr>
      </w:pPr>
      <w:r w:rsidRPr="00AB59C8">
        <w:rPr>
          <w:color w:val="auto"/>
        </w:rPr>
        <w:t>Conceptual Studies for the Hadronic Calorimeter</w:t>
      </w:r>
    </w:p>
    <w:p w:rsidR="0052387C" w:rsidRPr="00356D24" w:rsidRDefault="0052387C" w:rsidP="00C64C22">
      <w:pPr>
        <w:pStyle w:val="ListParagraph"/>
        <w:ind w:left="1080"/>
        <w:jc w:val="center"/>
        <w:rPr>
          <w:rFonts w:cs="Calibri"/>
          <w:b/>
        </w:rPr>
      </w:pPr>
    </w:p>
    <w:p w:rsidR="0052387C" w:rsidRDefault="0052387C" w:rsidP="00C64C22">
      <w:pPr>
        <w:pStyle w:val="Heading3"/>
        <w:jc w:val="center"/>
        <w:rPr>
          <w:color w:val="auto"/>
        </w:rPr>
      </w:pPr>
      <w:r w:rsidRPr="00663C2A">
        <w:rPr>
          <w:color w:val="auto"/>
        </w:rPr>
        <w:t>ABSTRAC</w:t>
      </w:r>
      <w:r>
        <w:rPr>
          <w:color w:val="auto"/>
        </w:rPr>
        <w:t>T</w:t>
      </w:r>
    </w:p>
    <w:p w:rsidR="0052387C" w:rsidRPr="00663C2A" w:rsidRDefault="0052387C" w:rsidP="00C64C22"/>
    <w:p w:rsidR="0052387C" w:rsidRPr="00356D24" w:rsidRDefault="0052387C" w:rsidP="00C64C22">
      <w:pPr>
        <w:ind w:firstLine="720"/>
        <w:rPr>
          <w:rFonts w:cs="Calibri"/>
        </w:rPr>
      </w:pPr>
      <w:r w:rsidRPr="00356D24">
        <w:rPr>
          <w:rFonts w:cs="Calibri"/>
        </w:rPr>
        <w:t>The neutral pion’s properties and the additional strange quark in the kaon are opportune to study the proton’s substructure through General Parton Distributions (GPDs), which describe the movements, placements, and momenta of the quarks inside the proton.  In pion or kaon electroproduction where a beam of high energy electrons, powered via Jefferson Laboratory’s particle accelerator scatters off a stationary proton target, a neutral pion or kaon is produced. The neutral pion has a very short mean lifetime and decays into two real photons. The kaon decays into a Λ or a Σº particle. To study the structure of the proton, we have to analyze the neutral pion and the kaon and their decay products. For the analysis of these particles we need dedicated detectors. Since the neutral pion quickly decays into two photons, a hadronic calorimeter can be placed in the photons’ trajectory.  The calorimeter can measure the photons’ energy, and thus the pion’s energy and momentum, as energy and momentum are both conserved. For the kaon reaction, the most efficient detection method is an aerogel Cerenkov detector. Both cases rely on detector performance, and thus it is important to evaluate the conceptual design and all components of the detector carefully. In this presentation I will present results of conceptual design studi</w:t>
      </w:r>
      <w:r>
        <w:rPr>
          <w:rFonts w:cs="Calibri"/>
        </w:rPr>
        <w:t xml:space="preserve">es for </w:t>
      </w:r>
      <w:r w:rsidRPr="00356D24">
        <w:rPr>
          <w:rFonts w:cs="Calibri"/>
        </w:rPr>
        <w:t>the π</w:t>
      </w:r>
      <w:r>
        <w:rPr>
          <w:rFonts w:ascii="Arial" w:hAnsi="Arial" w:cs="Arial"/>
        </w:rPr>
        <w:t>˚</w:t>
      </w:r>
      <w:r>
        <w:rPr>
          <w:rFonts w:cs="Calibri"/>
        </w:rPr>
        <w:t xml:space="preserve"> </w:t>
      </w:r>
      <w:r w:rsidRPr="00356D24">
        <w:rPr>
          <w:rFonts w:cs="Calibri"/>
        </w:rPr>
        <w:t>hadron calorimeter, specifically the study of necessary calorimeter accuracy in the identification of an undetected particle in hard scattering, and of a new method based on biological techniques to evaluate the aerogel material index of refraction for the kaon detector.</w:t>
      </w:r>
    </w:p>
    <w:p w:rsidR="0052387C" w:rsidRDefault="0052387C" w:rsidP="00C64C22">
      <w:pPr>
        <w:pStyle w:val="Heading3"/>
        <w:jc w:val="center"/>
        <w:rPr>
          <w:color w:val="auto"/>
        </w:rPr>
      </w:pPr>
      <w:r w:rsidRPr="00663C2A">
        <w:rPr>
          <w:color w:val="auto"/>
        </w:rPr>
        <w:t>INTRODUCTIO</w:t>
      </w:r>
      <w:r>
        <w:rPr>
          <w:color w:val="auto"/>
        </w:rPr>
        <w:t>N</w:t>
      </w:r>
    </w:p>
    <w:p w:rsidR="0052387C" w:rsidRPr="00663C2A" w:rsidRDefault="0052387C" w:rsidP="00C64C22"/>
    <w:p w:rsidR="0052387C" w:rsidRPr="00356D24" w:rsidRDefault="0052387C" w:rsidP="00C64C22">
      <w:pPr>
        <w:rPr>
          <w:rFonts w:cs="Calibri"/>
        </w:rPr>
      </w:pPr>
      <w:r w:rsidRPr="00356D24">
        <w:rPr>
          <w:rFonts w:cs="Calibri"/>
          <w:b/>
        </w:rPr>
        <w:tab/>
      </w:r>
      <w:r w:rsidRPr="00356D24">
        <w:rPr>
          <w:rFonts w:cs="Calibri"/>
        </w:rPr>
        <w:t xml:space="preserve">Scientists have long been studying matter in a universal ambition to understand our universe, and thus the make-up of everything we know to exist: all matter.  In order to understand matter, and even the human structure, physicists have looked deeper and deeper into the composition of what they had thought to be fundamental particles. From </w:t>
      </w:r>
      <w:smartTag w:uri="urn:schemas-microsoft-com:office:smarttags" w:element="City">
        <w:r w:rsidRPr="00356D24">
          <w:rPr>
            <w:rFonts w:cs="Calibri"/>
          </w:rPr>
          <w:t>Dalton</w:t>
        </w:r>
      </w:smartTag>
      <w:r w:rsidRPr="00356D24">
        <w:rPr>
          <w:rFonts w:cs="Calibri"/>
        </w:rPr>
        <w:t xml:space="preserve"> discovering the atom in early 1800s as the smallest building block, to Thompson finding the electron in 1897 and </w:t>
      </w:r>
      <w:smartTag w:uri="urn:schemas-microsoft-com:office:smarttags" w:element="place">
        <w:r w:rsidRPr="00356D24">
          <w:rPr>
            <w:rFonts w:cs="Calibri"/>
          </w:rPr>
          <w:t>Rutherford</w:t>
        </w:r>
      </w:smartTag>
      <w:r w:rsidRPr="00356D24">
        <w:rPr>
          <w:rFonts w:cs="Calibri"/>
        </w:rPr>
        <w:t xml:space="preserve"> determining the charged atomic nucleus in 1910, scientists have been searching for answers to the ultimate question, which has concerned humans from the very beginning of their existence: “What is the world composed of?”  As the atomic model of protons, neutrons, and electrons became more and more complete, scientists went deeper into the microscopic realms of particles.  In the early 20</w:t>
      </w:r>
      <w:r w:rsidRPr="00356D24">
        <w:rPr>
          <w:rFonts w:cs="Calibri"/>
          <w:vertAlign w:val="superscript"/>
        </w:rPr>
        <w:t>th</w:t>
      </w:r>
      <w:r w:rsidRPr="00356D24">
        <w:rPr>
          <w:rFonts w:cs="Calibri"/>
        </w:rPr>
        <w:t xml:space="preserve"> century, the discovery of a whole zoo of particles was unleashed unto the world, including the findings of the positron, the neutrino, and the photon, one of the most important particles; it explained the structure and behavior of light.   As photons were found to carry the electromagnetic force, the three other forces, gravity, weak, and strong forces were also found to have their own force carrier particles: the graviton (so far hypothetical), the W and Z bosons, and gluons,  correspondingly. The formation of the Standard Model in the 1970s united all these particle physics findings into the most comprehensive theory to describe fundamental particles and their complex interactions; it stated that twelve particles and four forces make up every bit of matter in the universe!  According to this theory, six of these particles are called quarks and have six flavors (types); up, down, top, bottom, strange, and charm. Each of these has a corresponding anti-quark, are opposite in all properties but mass. Quarks constitute every neutron and proton.  The other six particles are called leptons; the electron, the muon, the tau carry a negative charge, differing in mass and have corresponding neutrinos, electrically neutral, nearly massless particles.  </w:t>
      </w:r>
    </w:p>
    <w:p w:rsidR="0052387C" w:rsidRDefault="0052387C" w:rsidP="003E3B97">
      <w:pPr>
        <w:pStyle w:val="Heading3"/>
        <w:jc w:val="center"/>
        <w:rPr>
          <w:color w:val="auto"/>
        </w:rPr>
      </w:pPr>
      <w:r>
        <w:rPr>
          <w:color w:val="auto"/>
        </w:rPr>
        <w:t>THEORY</w:t>
      </w:r>
    </w:p>
    <w:p w:rsidR="0052387C" w:rsidRPr="003E3B97" w:rsidRDefault="0052387C" w:rsidP="003E3B97"/>
    <w:p w:rsidR="0052387C" w:rsidRDefault="0052387C" w:rsidP="00ED4DB5">
      <w:pPr>
        <w:rPr>
          <w:rStyle w:val="st"/>
          <w:rFonts w:cs="Calibri"/>
        </w:rPr>
      </w:pPr>
      <w:r>
        <w:rPr>
          <w:noProof/>
        </w:rPr>
        <w:pict>
          <v:group id="Group 172" o:spid="_x0000_s1026" style="position:absolute;margin-left:5.25pt;margin-top:254.1pt;width:441pt;height:178.5pt;z-index:251655680" coordsize="56007,22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">
            <v:group id="Group 185" o:spid="_x0000_s1027" style="position:absolute;top:3619;width:56007;height:19050" coordorigin="1470,11451" coordsize="8820,3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KUrNsMAAADcAAAADwAAAGRycy9kb3ducmV2LnhtbERPTWvCQBC9F/oflil4&#10;azZRLJK6hiBWPEihRpDehuyYBLOzIbtN4r93C4Xe5vE+Z51NphUD9a6xrCCJYhDEpdUNVwrOxcfr&#10;CoTzyBpby6TgTg6yzfPTGlNtR/6i4eQrEULYpaig9r5LpXRlTQZdZDviwF1tb9AH2FdS9ziGcNPK&#10;eRy/SYMNh4YaO9rWVN5OP0bBfsQxXyS74Xi7bu/fxfLzckxIqdnLlL+D8DT5f/Gf+6DD/OUC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pSs2wwAAANwAAAAP&#10;AAAAAAAAAAAAAAAAAKoCAABkcnMvZG93bnJldi54bWxQSwUGAAAAAAQABAD6AAAAmgMAAAAA&#10;">
              <v:group id="Group 16396" o:spid="_x0000_s1028" style="position:absolute;left:1470;top:11451;width:8820;height:3000" coordsize="58280,20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group id="Group 16395" o:spid="_x0000_s1029" style="position:absolute;width:58280;height:20764" coordsize="58280,20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gAFtnCAAAA3AAAAA8A&#10;AAAAAAAAAAAAAAAAqgIAAGRycy9kb3ducmV2LnhtbFBLBQYAAAAABAAEAPoAAACZAwAAAAA=&#10;">
                  <v:group id="Group 16392" o:spid="_x0000_s1030" style="position:absolute;width:58280;height:20764" coordsize="58280,20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group id="Group 16390" o:spid="_x0000_s1031" style="position:absolute;width:58280;height:20764" coordsize="58280,20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group id="Group 16389" o:spid="_x0000_s1032" style="position:absolute;width:58280;height:20764" coordsize="58280,20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t//MYAAADcAAAADwAAAGRycy9kb3ducmV2LnhtbESPT2vCQBDF7wW/wzKC&#10;t7pJS0VSNyJSiwcpVAultyE7+YPZ2ZBdk/jtO4dCbzO8N+/9ZrOdXKsG6kPj2UC6TEARF942XBn4&#10;uhwe16BCRLbYeiYDdwqwzWcPG8ysH/mThnOslIRwyNBAHWOXaR2KmhyGpe+IRSt97zDK2lfa9jhK&#10;uGv1U5KstMOGpaHGjvY1FdfzzRl4H3HcPadvw+la7u8/l5e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G3/8xgAAANwA&#10;AAAPAAAAAAAAAAAAAAAAAKoCAABkcnMvZG93bnJldi54bWxQSwUGAAAAAAQABAD6AAAAnQMAAAAA&#10;">
                        <v:group id="Group 16388" o:spid="_x0000_s1033" style="position:absolute;width:58280;height:20764" coordsize="58280,20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aZ8MAAADcAAAADwAAAGRycy9kb3ducmV2LnhtbERPTWuDQBC9B/oflgn0&#10;lqy2RIrJRiS0pQcpxBRKb4M7UYk7K+5Wzb/vBgq5zeN9zi6bTSdGGlxrWUG8jkAQV1a3XCv4Or2t&#10;XkA4j6yxs0wKruQg2z8sdphqO/GRxtLXIoSwS1FB432fSumqhgy6te2JA3e2g0Ef4FBLPeAUwk0n&#10;n6IokQZbDg0N9nRoqLqUv0bB+4RT/hy/jsXlfLj+nDaf30VMSj0u53wLwtPs7+J/94cO85MY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5V9pnwwAAANwAAAAP&#10;AAAAAAAAAAAAAAAAAKoCAABkcnMvZG93bnJldi54bWxQSwUGAAAAAAQABAD6AAAAmgMAAAAA&#10;">
                          <v:rect id="Rectangle 13" o:spid="_x0000_s1034" style="position:absolute;width:58280;height:207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TMcIA&#10;AADcAAAADwAAAGRycy9kb3ducmV2LnhtbERPzYrCMBC+C/sOYRa8aWoPUqpRRHRR2YutDzA0Y1tt&#10;JrXJat2n3ywI3ubj+535sjeNuFPnassKJuMIBHFhdc2lglO+HSUgnEfW2FgmBU9ysFx8DOaYavvg&#10;I90zX4oQwi5FBZX3bSqlKyoy6Ma2JQ7c2XYGfYBdKXWHjxBuGhlH0VQarDk0VNjSuqLimv0YBXny&#10;rLe3o46/k/PmN9lfDib7uik1/OxXMxCeev8Wv9w7HeZPY/h/JlwgF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4NMxwgAAANwAAAAPAAAAAAAAAAAAAAAAAJgCAABkcnMvZG93&#10;bnJldi54bWxQSwUGAAAAAAQABAD1AAAAhwMAAAAA&#10;" fillcolor="#dbe5f1"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5" type="#_x0000_t75" style="position:absolute;left:15811;top:1333;width:21431;height:1819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ZjIq+AAAA3AAAAA8AAABkcnMvZG93bnJldi54bWxET0sKwjAQ3QveIYzgTlMVRKtRiii4EMXP&#10;AYZmbIvNpDSx1tsbQXA3j/ed5bo1pWiodoVlBaNhBII4tbrgTMHtuhvMQDiPrLG0TAre5GC96naW&#10;GGv74jM1F5+JEMIuRgW591UspUtzMuiGtiIO3N3WBn2AdSZ1ja8Qbko5jqKpNFhwaMixok1O6ePy&#10;NAruk8M+O1raJqfb6PRuijknV69Uv9cmCxCeWv8X/9x7HeZPJ/B9JlwgVx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DyZjIq+AAAA3AAAAA8AAAAAAAAAAAAAAAAAnwIAAGRy&#10;cy9kb3ducmV2LnhtbFBLBQYAAAAABAAEAPcAAACKAwAAAAA=&#10;" stroked="t" strokecolor="#00b0f0">
                            <v:imagedata r:id="rId7" o:title=""/>
                            <v:path arrowok="t"/>
                          </v:shape>
                          <v:shapetype id="_x0000_t32" coordsize="21600,21600" o:spt="32" o:oned="t" path="m,l21600,21600e" filled="f">
                            <v:path arrowok="t" fillok="f" o:connecttype="none"/>
                            <o:lock v:ext="edit" shapetype="t"/>
                          </v:shapetype>
                          <v:shape id="Straight Arrow Connector 17" o:spid="_x0000_s1036" type="#_x0000_t32" style="position:absolute;left:27241;top:10096;width:24669;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n31sIAAADcAAAADwAAAGRycy9kb3ducmV2LnhtbERPTWvCQBC9C/0Pywi96Sa1SkjdhFKo&#10;9NooqLchO80Gs7NpdqPpv+8WCt7m8T5nW062E1cafOtYQbpMQBDXTrfcKDjs3xcZCB+QNXaOScEP&#10;eSiLh9kWc+1u/EnXKjQihrDPUYEJoc+l9LUhi37peuLIfbnBYohwaKQe8BbDbSefkmQjLbYcGwz2&#10;9GaovlSjVeDXu+N5vxrHw3d1clnfTWmaGaUe59PrC4hAU7iL/90fOs7fPMPfM/E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xn31sIAAADcAAAADwAAAAAAAAAAAAAA&#10;AAChAgAAZHJzL2Rvd25yZXYueG1sUEsFBgAAAAAEAAQA+QAAAJADAAAAAA==&#10;" strokecolor="#0070c0" strokeweight="2pt">
                            <v:stroke endarrow="open"/>
                          </v:shape>
                          <v:shape id="Straight Arrow Connector 18" o:spid="_x0000_s1037" type="#_x0000_t32" style="position:absolute;left:4476;top:6000;width:2018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5hJMEAAADcAAAADwAAAGRycy9kb3ducmV2LnhtbERPzWrCQBC+C77DMoXedBNLQ4hZpQqF&#10;Hnpo0j7AkB2T6O5syG41eftuQfA2H9/vlPvJGnGl0feOFaTrBARx43TPrYKf7/dVDsIHZI3GMSmY&#10;ycN+t1yUWGh344qudWhFDGFfoIIuhKGQ0jcdWfRrNxBH7uRGiyHCsZV6xFsMt0ZukiSTFnuODR0O&#10;dOyoudS/VoE5f9Jsq5dscpXV+MVpmh+MUs9P09sWRKApPMR394eO87NX+H8mXiB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mEkwQAAANwAAAAPAAAAAAAAAAAAAAAA&#10;AKECAABkcnMvZG93bnJldi54bWxQSwUGAAAAAAQABAD5AAAAjwMAAAAA&#10;" strokecolor="#0070c0" strokeweight="2pt">
                            <v:stroke endarrow="open"/>
                          </v:shape>
                          <v:shape id="Straight Arrow Connector 19" o:spid="_x0000_s1038" type="#_x0000_t32" style="position:absolute;left:1333;top:13049;width:1817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z/U8AAAADcAAAADwAAAGRycy9kb3ducmV2LnhtbERPzWrCQBC+C32HZQq96SYtBImuokKh&#10;hx6a6AMM2TGJ7s6G7Jqft+8WCt7m4/ud7X6yRgzU+9axgnSVgCCunG65VnA5fy7XIHxA1mgck4KZ&#10;POx3L4st5tqNXNBQhlrEEPY5KmhC6HIpfdWQRb9yHXHkrq63GCLsa6l7HGO4NfI9STJpseXY0GBH&#10;p4aqe/mwCsztm2ZbfGSTK6zGH07T9dEo9fY6HTYgAk3hKf53f+k4P8vg75l4gdz9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os/1PAAAAA3AAAAA8AAAAAAAAAAAAAAAAA&#10;oQIAAGRycy9kb3ducmV2LnhtbFBLBQYAAAAABAAEAPkAAACOAwAAAAA=&#10;" strokecolor="#0070c0" strokeweight="2pt">
                            <v:stroke endarrow="open"/>
                          </v:shape>
                        </v:group>
                        <v:shapetype id="_x0000_t202" coordsize="21600,21600" o:spt="202" path="m,l,21600r21600,l21600,xe">
                          <v:stroke joinstyle="miter"/>
                          <v:path gradientshapeok="t" o:connecttype="rect"/>
                        </v:shapetype>
                        <v:shape id="_x0000_s1039" type="#_x0000_t202" style="position:absolute;left:4953;top:3429;width:9620;height:2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rsidR="0052387C" w:rsidRDefault="0052387C" w:rsidP="00497342">
                                <w:pPr>
                                  <w:rPr>
                                    <w:color w:val="0070C0"/>
                                  </w:rPr>
                                </w:pPr>
                                <w:r>
                                  <w:rPr>
                                    <w:color w:val="0070C0"/>
                                  </w:rPr>
                                  <w:t>Neutral Pion</w:t>
                                </w:r>
                              </w:p>
                              <w:p w:rsidR="0052387C" w:rsidRDefault="0052387C" w:rsidP="00497342">
                                <w:pPr>
                                  <w:rPr>
                                    <w:color w:val="0070C0"/>
                                  </w:rPr>
                                </w:pPr>
                              </w:p>
                              <w:p w:rsidR="0052387C" w:rsidRDefault="0052387C" w:rsidP="00497342">
                                <w:pPr>
                                  <w:rPr>
                                    <w:color w:val="0070C0"/>
                                  </w:rPr>
                                </w:pPr>
                              </w:p>
                              <w:p w:rsidR="0052387C" w:rsidRDefault="0052387C" w:rsidP="00497342">
                                <w:pPr>
                                  <w:rPr>
                                    <w:color w:val="0070C0"/>
                                  </w:rPr>
                                </w:pPr>
                              </w:p>
                              <w:p w:rsidR="0052387C" w:rsidRDefault="0052387C" w:rsidP="00497342">
                                <w:pPr>
                                  <w:rPr>
                                    <w:color w:val="0070C0"/>
                                  </w:rPr>
                                </w:pPr>
                              </w:p>
                              <w:p w:rsidR="0052387C" w:rsidRDefault="0052387C" w:rsidP="00497342">
                                <w:pPr>
                                  <w:rPr>
                                    <w:color w:val="0070C0"/>
                                  </w:rPr>
                                </w:pPr>
                              </w:p>
                              <w:p w:rsidR="0052387C" w:rsidRDefault="0052387C" w:rsidP="00497342">
                                <w:pPr>
                                  <w:rPr>
                                    <w:color w:val="0070C0"/>
                                  </w:rPr>
                                </w:pPr>
                              </w:p>
                              <w:p w:rsidR="0052387C" w:rsidRDefault="0052387C" w:rsidP="00497342">
                                <w:pPr>
                                  <w:rPr>
                                    <w:color w:val="0070C0"/>
                                  </w:rPr>
                                </w:pPr>
                              </w:p>
                              <w:p w:rsidR="0052387C" w:rsidRDefault="0052387C" w:rsidP="00497342">
                                <w:pPr>
                                  <w:rPr>
                                    <w:color w:val="0070C0"/>
                                  </w:rPr>
                                </w:pPr>
                              </w:p>
                              <w:p w:rsidR="0052387C" w:rsidRPr="00497342" w:rsidRDefault="0052387C" w:rsidP="00497342">
                                <w:pPr>
                                  <w:rPr>
                                    <w:color w:val="0070C0"/>
                                  </w:rPr>
                                </w:pPr>
                                <w:r w:rsidRPr="00497342">
                                  <w:rPr>
                                    <w:color w:val="0070C0"/>
                                  </w:rPr>
                                  <w:t xml:space="preserve">Neutral </w:t>
                                </w:r>
                                <w:r>
                                  <w:rPr>
                                    <w:color w:val="0070C0"/>
                                  </w:rPr>
                                  <w:t xml:space="preserve"> ionPio</w:t>
                                </w:r>
                                <w:r w:rsidRPr="00497342">
                                  <w:rPr>
                                    <w:color w:val="0070C0"/>
                                  </w:rPr>
                                  <w:t>Pion</w:t>
                                </w:r>
                              </w:p>
                            </w:txbxContent>
                          </v:textbox>
                        </v:shape>
                      </v:group>
                      <v:shape id="_x0000_s1040" type="#_x0000_t202" style="position:absolute;left:38004;top:7810;width:15424;height:40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mZYMIA&#10;AADcAAAADwAAAGRycy9kb3ducmV2LnhtbERPyWrDMBC9F/IPYgK91VJKUmInsgktgZ5amg1yG6yJ&#10;bWKNjKXG7t9XhUJu83jrrIvRtuJGvW8ca5glCgRx6UzDlYbDfvu0BOEDssHWMWn4IQ9FPnlYY2bc&#10;wF9024VKxBD2GWqoQ+gyKX1Zk0WfuI44chfXWwwR9pU0PQ4x3LbyWakXabHh2FBjR681ldfdt9Vw&#10;/LicT3P1Wb3ZRTe4UUm2qdT6cTpuViACjeEu/ne/mzh/kc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2ZlgwgAAANwAAAAPAAAAAAAAAAAAAAAAAJgCAABkcnMvZG93&#10;bnJldi54bWxQSwUGAAAAAAQABAD1AAAAhwMAAAAA&#10;" filled="f" stroked="f">
                        <v:textbox>
                          <w:txbxContent>
                            <w:p w:rsidR="0052387C" w:rsidRPr="00497342" w:rsidRDefault="0052387C">
                              <w:pPr>
                                <w:rPr>
                                  <w:color w:val="0070C0"/>
                                </w:rPr>
                              </w:pPr>
                              <w:r w:rsidRPr="00497342">
                                <w:rPr>
                                  <w:color w:val="0070C0"/>
                                </w:rPr>
                                <w:t>Proton with Quarks</w:t>
                              </w:r>
                            </w:p>
                          </w:txbxContent>
                        </v:textbox>
                      </v:shape>
                    </v:group>
                    <v:shape id="_x0000_s1041" type="#_x0000_t202" style="position:absolute;left:476;top:10668;width:17145;height:37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qoicEA&#10;AADcAAAADwAAAGRycy9kb3ducmV2LnhtbERPTWvCQBC9C/0PyxS86W6L1ja6SqkInizGKvQ2ZMck&#10;mJ0N2dXEf+8Kgrd5vM+ZLTpbiQs1vnSs4W2oQBBnzpSca/jbrQafIHxANlg5Jg1X8rCYv/RmmBjX&#10;8pYuachFDGGfoIYihDqR0mcFWfRDVxNH7ugaiyHCJpemwTaG20q+K/UhLZYcGwqs6aeg7JSerYb9&#10;5vh/GKnffGnHdes6Jdl+Sa37r933FESgLjzFD/faxPnjC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KqInBAAAA3AAAAA8AAAAAAAAAAAAAAAAAmAIAAGRycy9kb3du&#10;cmV2LnhtbFBLBQYAAAAABAAEAPUAAACGAwAAAAA=&#10;" filled="f" stroked="f">
                      <v:textbox>
                        <w:txbxContent>
                          <w:p w:rsidR="0052387C" w:rsidRDefault="0052387C" w:rsidP="00497342">
                            <w:pPr>
                              <w:rPr>
                                <w:color w:val="0070C0"/>
                              </w:rPr>
                            </w:pPr>
                            <w:r>
                              <w:rPr>
                                <w:color w:val="0070C0"/>
                              </w:rPr>
                              <w:t>Incoming</w:t>
                            </w:r>
                            <w:r w:rsidRPr="00497342">
                              <w:rPr>
                                <w:color w:val="0070C0"/>
                              </w:rPr>
                              <w:t xml:space="preserve"> Electron</w:t>
                            </w:r>
                          </w:p>
                          <w:p w:rsidR="0052387C" w:rsidRPr="00497342" w:rsidRDefault="0052387C" w:rsidP="00497342">
                            <w:pPr>
                              <w:rPr>
                                <w:color w:val="0070C0"/>
                              </w:rPr>
                            </w:pPr>
                            <w:r w:rsidRPr="00497342">
                              <w:rPr>
                                <w:color w:val="0070C0"/>
                              </w:rPr>
                              <w:t xml:space="preserve"> Beam</w:t>
                            </w:r>
                          </w:p>
                        </w:txbxContent>
                      </v:textbox>
                    </v:shape>
                  </v:group>
                  <v:shape id="Straight Arrow Connector 16393" o:spid="_x0000_s1042" type="#_x0000_t32" style="position:absolute;left:29908;top:16478;width:24663;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T908QAAADcAAAADwAAAGRycy9kb3ducmV2LnhtbESPQWvDMAyF74P9B6NBb6uTlpWQ1S1j&#10;0LFr00K3m4i1OCyWs9hp038/HQq9Sbyn9z6tt5Pv1JmG2AY2kM8zUMR1sC03Bo6H3XMBKiZki11g&#10;MnClCNvN48MaSxsuvKdzlRolIRxLNOBS6kutY+3IY5yHnli0nzB4TLIOjbYDXiTcd3qRZSvtsWVp&#10;cNjTu6P6txq9gfjycfo+LMfx+Fd9haLvpjwvnDGzp+ntFVSiKd3Nt+tPK/groZVnZAK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VP3TxAAAANwAAAAPAAAAAAAAAAAA&#10;AAAAAKECAABkcnMvZG93bnJldi54bWxQSwUGAAAAAAQABAD5AAAAkgMAAAAA&#10;" strokecolor="#0070c0" strokeweight="2pt">
                    <v:stroke endarrow="open"/>
                  </v:shape>
                </v:group>
                <v:shape id="_x0000_s1043" type="#_x0000_t202" style="position:absolute;left:37240;top:11811;width:18955;height:64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rsidR="0052387C" w:rsidRPr="00497342" w:rsidRDefault="0052387C" w:rsidP="00497342">
                        <w:pPr>
                          <w:rPr>
                            <w:color w:val="0070C0"/>
                          </w:rPr>
                        </w:pPr>
                        <w:r>
                          <w:rPr>
                            <w:color w:val="0070C0"/>
                          </w:rPr>
                          <w:t>Other Protons in Target Chamber</w:t>
                        </w:r>
                      </w:p>
                    </w:txbxContent>
                  </v:textbox>
                </v:shape>
              </v:group>
              <v:shape id="_x0000_s1044" type="#_x0000_t202" style="position:absolute;left:9729;top:14045;width:402;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rsidR="0052387C" w:rsidRDefault="0052387C">
                      <w:r>
                        <w:t>i</w:t>
                      </w:r>
                    </w:p>
                  </w:txbxContent>
                </v:textbox>
              </v:shape>
            </v:group>
            <v:shape id="Text Box 171" o:spid="_x0000_s1045" type="#_x0000_t202" style="position:absolute;left:12668;width:42577;height:28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aZ98IA&#10;AADcAAAADwAAAGRycy9kb3ducmV2LnhtbERPzWrCQBC+C32HZQq9SN0o1rSpm6AFJVetDzBmxyQ0&#10;Oxuyq0ne3hWE3ubj+511NphG3KhztWUF81kEgriwuuZSwel39/4JwnlkjY1lUjCSgyx9mawx0bbn&#10;A92OvhQhhF2CCirv20RKV1Rk0M1sSxy4i+0M+gC7UuoO+xBuGrmIopU0WHNoqLCln4qKv+PVKLjk&#10;/fTjqz/v/Sk+LFdbrOOzHZV6ex023yA8Df5f/HTnOsyP5/B4Jlwg0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1pn3wgAAANwAAAAPAAAAAAAAAAAAAAAAAJgCAABkcnMvZG93&#10;bnJldi54bWxQSwUGAAAAAAQABAD1AAAAhwMAAAAA&#10;" stroked="f">
              <v:textbox>
                <w:txbxContent>
                  <w:p w:rsidR="0052387C" w:rsidRPr="00F87991" w:rsidRDefault="0052387C" w:rsidP="00F87991">
                    <w:pPr>
                      <w:rPr>
                        <w:i/>
                      </w:rPr>
                    </w:pPr>
                    <w:r w:rsidRPr="00F87991">
                      <w:rPr>
                        <w:i/>
                      </w:rPr>
                      <w:t xml:space="preserve">Fig. 1 Schematic of Proton and its Constituents </w:t>
                    </w:r>
                  </w:p>
                </w:txbxContent>
              </v:textbox>
            </v:shape>
          </v:group>
        </w:pict>
      </w:r>
      <w:r w:rsidRPr="00356D24">
        <w:rPr>
          <w:rFonts w:cs="Calibri"/>
        </w:rPr>
        <w:tab/>
        <w:t>Th</w:t>
      </w:r>
      <w:r>
        <w:rPr>
          <w:rFonts w:cs="Calibri"/>
        </w:rPr>
        <w:t>e C</w:t>
      </w:r>
      <w:r w:rsidRPr="00356D24">
        <w:rPr>
          <w:rFonts w:cs="Calibri"/>
        </w:rPr>
        <w:t xml:space="preserve">atholic University Nuclear Physics group is </w:t>
      </w:r>
      <w:r>
        <w:rPr>
          <w:rFonts w:cs="Calibri"/>
        </w:rPr>
        <w:t xml:space="preserve">studying </w:t>
      </w:r>
      <w:r w:rsidRPr="00356D24">
        <w:rPr>
          <w:rFonts w:cs="Calibri"/>
        </w:rPr>
        <w:t>the quarks and the strong force of this Standard Model, desiring to understand the proton’s substructure made of three (up, up, down) quarks, as well as the interaction of these quarks through the strong force, via gluons.  Since it is impossible to isolate and dissect subatomic particles, the team plans to scatter a high energy electron beam off</w:t>
      </w:r>
      <w:r>
        <w:rPr>
          <w:rFonts w:cs="Calibri"/>
        </w:rPr>
        <w:t xml:space="preserve"> a</w:t>
      </w:r>
      <w:r w:rsidRPr="00356D24">
        <w:rPr>
          <w:rFonts w:cs="Calibri"/>
        </w:rPr>
        <w:t xml:space="preserve"> proton target at a powerful, almost </w:t>
      </w:r>
      <w:r>
        <w:rPr>
          <w:rFonts w:cs="Calibri"/>
        </w:rPr>
        <w:t xml:space="preserve">one </w:t>
      </w:r>
      <w:r w:rsidRPr="00356D24">
        <w:rPr>
          <w:rFonts w:cs="Calibri"/>
        </w:rPr>
        <w:t xml:space="preserve">mile long particle accelerator at </w:t>
      </w:r>
      <w:r>
        <w:rPr>
          <w:rFonts w:cs="Calibri"/>
        </w:rPr>
        <w:t>the Thomas Jefferson National Accelerator Facility (</w:t>
      </w:r>
      <w:r w:rsidRPr="00356D24">
        <w:rPr>
          <w:rFonts w:cs="Calibri"/>
        </w:rPr>
        <w:t>Jefferson Laboratory</w:t>
      </w:r>
      <w:r>
        <w:rPr>
          <w:rFonts w:cs="Calibri"/>
        </w:rPr>
        <w:t>)</w:t>
      </w:r>
      <w:r w:rsidRPr="00356D24">
        <w:rPr>
          <w:rFonts w:cs="Calibri"/>
        </w:rPr>
        <w:t xml:space="preserve"> in </w:t>
      </w:r>
      <w:smartTag w:uri="urn:schemas-microsoft-com:office:smarttags" w:element="place">
        <w:smartTag w:uri="urn:schemas-microsoft-com:office:smarttags" w:element="State">
          <w:r w:rsidRPr="00356D24">
            <w:rPr>
              <w:rFonts w:cs="Calibri"/>
            </w:rPr>
            <w:t>Virginia</w:t>
          </w:r>
        </w:smartTag>
      </w:smartTag>
      <w:r w:rsidRPr="00356D24">
        <w:rPr>
          <w:rFonts w:cs="Calibri"/>
        </w:rPr>
        <w:t>.   By analyzing the formed and scattered particles’ kinetic energy, momentum, and other factors, the physicists will collect information that will allow them to compare the new data of one of the resulting particles, the neutral pion, to other particle systems, like the charged pio</w:t>
      </w:r>
      <w:r>
        <w:rPr>
          <w:rFonts w:cs="Calibri"/>
        </w:rPr>
        <w:t>n</w:t>
      </w:r>
      <w:r w:rsidRPr="00356D24">
        <w:rPr>
          <w:rFonts w:cs="Calibri"/>
        </w:rPr>
        <w:t xml:space="preserve">  The charged pion, virtual at that stage, is initially located around the proton.  Because it blinks in and out of existence, so rapidly, it seems like it gets its energy from nowhere. However, it does not violate the principles of conservation of energy, due to the Heisenberg Uncertainty P</w:t>
      </w:r>
      <w:r>
        <w:rPr>
          <w:rFonts w:cs="Calibri"/>
        </w:rPr>
        <w:t>rincip</w:t>
      </w:r>
      <w:r w:rsidRPr="00356D24">
        <w:rPr>
          <w:rFonts w:cs="Calibri"/>
        </w:rPr>
        <w:t>l</w:t>
      </w:r>
      <w:r>
        <w:rPr>
          <w:rFonts w:cs="Calibri"/>
        </w:rPr>
        <w:t>e,</w:t>
      </w:r>
      <w:r w:rsidRPr="00356D24">
        <w:rPr>
          <w:rFonts w:cs="Calibri"/>
        </w:rPr>
        <w:t xml:space="preserve"> ( </w:t>
      </w:r>
      <w:r w:rsidRPr="00C517A6">
        <w:rPr>
          <w:rStyle w:val="st"/>
          <w:rFonts w:cs="Calibri"/>
        </w:rPr>
        <w:fldChar w:fldCharType="begin"/>
      </w:r>
      <w:r w:rsidRPr="00C517A6">
        <w:rPr>
          <w:rStyle w:val="st"/>
          <w:rFonts w:cs="Calibri"/>
        </w:rPr>
        <w:instrText xml:space="preserve"> QUOTE </w:instrText>
      </w:r>
      <w:r w:rsidRPr="00C517A6">
        <w:pict>
          <v:shape id="_x0000_i1025" type="#_x0000_t75" style="width:48pt;height:23.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13E95&quot;/&gt;&lt;wsp:rsid wsp:val=&quot;00081831&quot;/&gt;&lt;wsp:rsid wsp:val=&quot;000915BB&quot;/&gt;&lt;wsp:rsid wsp:val=&quot;000F6323&quot;/&gt;&lt;wsp:rsid wsp:val=&quot;00100BD7&quot;/&gt;&lt;wsp:rsid wsp:val=&quot;00116714&quot;/&gt;&lt;wsp:rsid wsp:val=&quot;001320F6&quot;/&gt;&lt;wsp:rsid wsp:val=&quot;00155422&quot;/&gt;&lt;wsp:rsid wsp:val=&quot;00162C78&quot;/&gt;&lt;wsp:rsid wsp:val=&quot;0016588C&quot;/&gt;&lt;wsp:rsid wsp:val=&quot;00183B21&quot;/&gt;&lt;wsp:rsid wsp:val=&quot;001848E8&quot;/&gt;&lt;wsp:rsid wsp:val=&quot;001B2C19&quot;/&gt;&lt;wsp:rsid wsp:val=&quot;001B324A&quot;/&gt;&lt;wsp:rsid wsp:val=&quot;00217438&quot;/&gt;&lt;wsp:rsid wsp:val=&quot;002626A2&quot;/&gt;&lt;wsp:rsid wsp:val=&quot;002C541C&quot;/&gt;&lt;wsp:rsid wsp:val=&quot;002D0E50&quot;/&gt;&lt;wsp:rsid wsp:val=&quot;00305997&quot;/&gt;&lt;wsp:rsid wsp:val=&quot;00356D24&quot;/&gt;&lt;wsp:rsid wsp:val=&quot;00393E59&quot;/&gt;&lt;wsp:rsid wsp:val=&quot;003B24F2&quot;/&gt;&lt;wsp:rsid wsp:val=&quot;003B541A&quot;/&gt;&lt;wsp:rsid wsp:val=&quot;003C428B&quot;/&gt;&lt;wsp:rsid wsp:val=&quot;003E3B97&quot;/&gt;&lt;wsp:rsid wsp:val=&quot;003F2CBF&quot;/&gt;&lt;wsp:rsid wsp:val=&quot;004556FB&quot;/&gt;&lt;wsp:rsid wsp:val=&quot;004627B6&quot;/&gt;&lt;wsp:rsid wsp:val=&quot;00472670&quot;/&gt;&lt;wsp:rsid wsp:val=&quot;00497342&quot;/&gt;&lt;wsp:rsid wsp:val=&quot;00511721&quot;/&gt;&lt;wsp:rsid wsp:val=&quot;00526036&quot;/&gt;&lt;wsp:rsid wsp:val=&quot;00531893&quot;/&gt;&lt;wsp:rsid wsp:val=&quot;005B2217&quot;/&gt;&lt;wsp:rsid wsp:val=&quot;005B3779&quot;/&gt;&lt;wsp:rsid wsp:val=&quot;00622B02&quot;/&gt;&lt;wsp:rsid wsp:val=&quot;00641015&quot;/&gt;&lt;wsp:rsid wsp:val=&quot;00647B72&quot;/&gt;&lt;wsp:rsid wsp:val=&quot;00663C2A&quot;/&gt;&lt;wsp:rsid wsp:val=&quot;006713DD&quot;/&gt;&lt;wsp:rsid wsp:val=&quot;006C0876&quot;/&gt;&lt;wsp:rsid wsp:val=&quot;006F7B13&quot;/&gt;&lt;wsp:rsid wsp:val=&quot;0071071D&quot;/&gt;&lt;wsp:rsid wsp:val=&quot;00746A14&quot;/&gt;&lt;wsp:rsid wsp:val=&quot;00777DE6&quot;/&gt;&lt;wsp:rsid wsp:val=&quot;007A5EBF&quot;/&gt;&lt;wsp:rsid wsp:val=&quot;007C024C&quot;/&gt;&lt;wsp:rsid wsp:val=&quot;007D0B90&quot;/&gt;&lt;wsp:rsid wsp:val=&quot;007E7F1E&quot;/&gt;&lt;wsp:rsid wsp:val=&quot;007F3077&quot;/&gt;&lt;wsp:rsid wsp:val=&quot;008132CA&quot;/&gt;&lt;wsp:rsid wsp:val=&quot;00835F19&quot;/&gt;&lt;wsp:rsid wsp:val=&quot;00866828&quot;/&gt;&lt;wsp:rsid wsp:val=&quot;00866C36&quot;/&gt;&lt;wsp:rsid wsp:val=&quot;008A18A5&quot;/&gt;&lt;wsp:rsid wsp:val=&quot;008C3368&quot;/&gt;&lt;wsp:rsid wsp:val=&quot;008D4FC7&quot;/&gt;&lt;wsp:rsid wsp:val=&quot;008D549A&quot;/&gt;&lt;wsp:rsid wsp:val=&quot;008D677F&quot;/&gt;&lt;wsp:rsid wsp:val=&quot;008E7EC1&quot;/&gt;&lt;wsp:rsid wsp:val=&quot;00906019&quot;/&gt;&lt;wsp:rsid wsp:val=&quot;00943F68&quot;/&gt;&lt;wsp:rsid wsp:val=&quot;00950280&quot;/&gt;&lt;wsp:rsid wsp:val=&quot;00951789&quot;/&gt;&lt;wsp:rsid wsp:val=&quot;009A4A73&quot;/&gt;&lt;wsp:rsid wsp:val=&quot;00A13E95&quot;/&gt;&lt;wsp:rsid wsp:val=&quot;00A32B28&quot;/&gt;&lt;wsp:rsid wsp:val=&quot;00A36FA5&quot;/&gt;&lt;wsp:rsid wsp:val=&quot;00A57688&quot;/&gt;&lt;wsp:rsid wsp:val=&quot;00AB2867&quot;/&gt;&lt;wsp:rsid wsp:val=&quot;00AB59C8&quot;/&gt;&lt;wsp:rsid wsp:val=&quot;00AB795B&quot;/&gt;&lt;wsp:rsid wsp:val=&quot;00B17117&quot;/&gt;&lt;wsp:rsid wsp:val=&quot;00B24D01&quot;/&gt;&lt;wsp:rsid wsp:val=&quot;00B36F73&quot;/&gt;&lt;wsp:rsid wsp:val=&quot;00B625D3&quot;/&gt;&lt;wsp:rsid wsp:val=&quot;00B91B00&quot;/&gt;&lt;wsp:rsid wsp:val=&quot;00BD7E45&quot;/&gt;&lt;wsp:rsid wsp:val=&quot;00BF6417&quot;/&gt;&lt;wsp:rsid wsp:val=&quot;00C01D35&quot;/&gt;&lt;wsp:rsid wsp:val=&quot;00C15BDA&quot;/&gt;&lt;wsp:rsid wsp:val=&quot;00C4232B&quot;/&gt;&lt;wsp:rsid wsp:val=&quot;00C42C09&quot;/&gt;&lt;wsp:rsid wsp:val=&quot;00C517A6&quot;/&gt;&lt;wsp:rsid wsp:val=&quot;00C64C22&quot;/&gt;&lt;wsp:rsid wsp:val=&quot;00CA112E&quot;/&gt;&lt;wsp:rsid wsp:val=&quot;00CA3FA1&quot;/&gt;&lt;wsp:rsid wsp:val=&quot;00CA5231&quot;/&gt;&lt;wsp:rsid wsp:val=&quot;00CA7473&quot;/&gt;&lt;wsp:rsid wsp:val=&quot;00CD0CD2&quot;/&gt;&lt;wsp:rsid wsp:val=&quot;00CE39AF&quot;/&gt;&lt;wsp:rsid wsp:val=&quot;00CE68E7&quot;/&gt;&lt;wsp:rsid wsp:val=&quot;00CF560A&quot;/&gt;&lt;wsp:rsid wsp:val=&quot;00D048D0&quot;/&gt;&lt;wsp:rsid wsp:val=&quot;00D216C1&quot;/&gt;&lt;wsp:rsid wsp:val=&quot;00D25F04&quot;/&gt;&lt;wsp:rsid wsp:val=&quot;00D30FA8&quot;/&gt;&lt;wsp:rsid wsp:val=&quot;00DA073E&quot;/&gt;&lt;wsp:rsid wsp:val=&quot;00DB3D9F&quot;/&gt;&lt;wsp:rsid wsp:val=&quot;00DB760D&quot;/&gt;&lt;wsp:rsid wsp:val=&quot;00DC0232&quot;/&gt;&lt;wsp:rsid wsp:val=&quot;00DC2074&quot;/&gt;&lt;wsp:rsid wsp:val=&quot;00DC7858&quot;/&gt;&lt;wsp:rsid wsp:val=&quot;00E01802&quot;/&gt;&lt;wsp:rsid wsp:val=&quot;00E14277&quot;/&gt;&lt;wsp:rsid wsp:val=&quot;00E15F78&quot;/&gt;&lt;wsp:rsid wsp:val=&quot;00E21682&quot;/&gt;&lt;wsp:rsid wsp:val=&quot;00E44A3B&quot;/&gt;&lt;wsp:rsid wsp:val=&quot;00E661A0&quot;/&gt;&lt;wsp:rsid wsp:val=&quot;00E73D11&quot;/&gt;&lt;wsp:rsid wsp:val=&quot;00E83557&quot;/&gt;&lt;wsp:rsid wsp:val=&quot;00E933C2&quot;/&gt;&lt;wsp:rsid wsp:val=&quot;00ED4DB5&quot;/&gt;&lt;wsp:rsid wsp:val=&quot;00F125AD&quot;/&gt;&lt;wsp:rsid wsp:val=&quot;00F454D4&quot;/&gt;&lt;wsp:rsid wsp:val=&quot;00F712DA&quot;/&gt;&lt;wsp:rsid wsp:val=&quot;00F87991&quot;/&gt;&lt;wsp:rsid wsp:val=&quot;00FA328C&quot;/&gt;&lt;wsp:rsid wsp:val=&quot;00FC083E&quot;/&gt;&lt;wsp:rsid wsp:val=&quot;00FC5684&quot;/&gt;&lt;wsp:rsid wsp:val=&quot;00FE1265&quot;/&gt;&lt;wsp:rsid wsp:val=&quot;00FF765A&quot;/&gt;&lt;/wsp:rsids&gt;&lt;/w:docPr&gt;&lt;w:body&gt;&lt;w:p wsp:rsidR=&quot;00000000&quot; wsp:rsidRDefault=&quot;00511721&quot;&gt;&lt;m:oMathPara&gt;&lt;m:oMath&gt;&lt;m:r&gt;&lt;w:rPr&gt;&lt;w:rFonts w:ascii=&quot;Cambria Math&quot; w:h-ansi=&quot;Cambria Math&quot; w:cs=&quot;Calibri&quot;/&gt;&lt;wx:font wx:val=&quot;Cambria Math&quot;/&gt;&lt;w:i/&gt;&lt;/w:rPr&gt;&lt;m:t&gt;âˆ†E&lt;/m:t&gt;&lt;/m:r&gt;&lt;m:r&gt;&lt;m:rPr&gt;&lt;m:sty m:val=&quot;p&quot;/&gt;&lt;/m:rPr&gt;&lt;w:rPr&gt;&lt;w:rFonts w:ascii=&quot;Cambria Math&quot; w:h-ansi=&quot;Cambria Math&quot; w:cs=&quot;Calibri&quot;/&gt;&lt;wx:font wx:val=&quot;Cambria Math&quot;/&gt;&lt;/w:rPr&gt;&lt;m:t&gt;âˆ†tâ‰¥&lt;/m:t&gt;&lt;/m:r&gt;&lt;m:r&gt;&lt;m:rPr&gt;&lt;m:sty m:val=&quot;p&quot;/&gt;&lt;/m:rPr&gt;&lt;w:rPr&gt;&lt;w:rFonts w:ascii=&quot;Cambria Math&quot; w:h-ansi=&quot;Cambria Math&quot; w:cs=&quot;Cambria Math&quot;/&gt;&lt;wx:font wx:val=&quot;Cambria Math&quot;/&gt;&lt;/w:rPr&gt;&lt;m:t&gt;â„/2&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8" o:title="" chromakey="white"/>
          </v:shape>
        </w:pict>
      </w:r>
      <w:r w:rsidRPr="00C517A6">
        <w:rPr>
          <w:rStyle w:val="st"/>
          <w:rFonts w:cs="Calibri"/>
        </w:rPr>
        <w:instrText xml:space="preserve"> </w:instrText>
      </w:r>
      <w:r w:rsidRPr="00C517A6">
        <w:rPr>
          <w:rStyle w:val="st"/>
          <w:rFonts w:cs="Calibri"/>
        </w:rPr>
        <w:fldChar w:fldCharType="separate"/>
      </w:r>
      <w:r w:rsidRPr="00C517A6">
        <w:pict>
          <v:shape id="_x0000_i1026" type="#_x0000_t75" style="width:48pt;height:23.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13E95&quot;/&gt;&lt;wsp:rsid wsp:val=&quot;00081831&quot;/&gt;&lt;wsp:rsid wsp:val=&quot;000915BB&quot;/&gt;&lt;wsp:rsid wsp:val=&quot;000F6323&quot;/&gt;&lt;wsp:rsid wsp:val=&quot;00100BD7&quot;/&gt;&lt;wsp:rsid wsp:val=&quot;00116714&quot;/&gt;&lt;wsp:rsid wsp:val=&quot;001320F6&quot;/&gt;&lt;wsp:rsid wsp:val=&quot;00155422&quot;/&gt;&lt;wsp:rsid wsp:val=&quot;00162C78&quot;/&gt;&lt;wsp:rsid wsp:val=&quot;0016588C&quot;/&gt;&lt;wsp:rsid wsp:val=&quot;00183B21&quot;/&gt;&lt;wsp:rsid wsp:val=&quot;001848E8&quot;/&gt;&lt;wsp:rsid wsp:val=&quot;001B2C19&quot;/&gt;&lt;wsp:rsid wsp:val=&quot;001B324A&quot;/&gt;&lt;wsp:rsid wsp:val=&quot;00217438&quot;/&gt;&lt;wsp:rsid wsp:val=&quot;002626A2&quot;/&gt;&lt;wsp:rsid wsp:val=&quot;002C541C&quot;/&gt;&lt;wsp:rsid wsp:val=&quot;002D0E50&quot;/&gt;&lt;wsp:rsid wsp:val=&quot;00305997&quot;/&gt;&lt;wsp:rsid wsp:val=&quot;00356D24&quot;/&gt;&lt;wsp:rsid wsp:val=&quot;00393E59&quot;/&gt;&lt;wsp:rsid wsp:val=&quot;003B24F2&quot;/&gt;&lt;wsp:rsid wsp:val=&quot;003B541A&quot;/&gt;&lt;wsp:rsid wsp:val=&quot;003C428B&quot;/&gt;&lt;wsp:rsid wsp:val=&quot;003E3B97&quot;/&gt;&lt;wsp:rsid wsp:val=&quot;003F2CBF&quot;/&gt;&lt;wsp:rsid wsp:val=&quot;004556FB&quot;/&gt;&lt;wsp:rsid wsp:val=&quot;004627B6&quot;/&gt;&lt;wsp:rsid wsp:val=&quot;00472670&quot;/&gt;&lt;wsp:rsid wsp:val=&quot;00497342&quot;/&gt;&lt;wsp:rsid wsp:val=&quot;00511721&quot;/&gt;&lt;wsp:rsid wsp:val=&quot;00526036&quot;/&gt;&lt;wsp:rsid wsp:val=&quot;00531893&quot;/&gt;&lt;wsp:rsid wsp:val=&quot;005B2217&quot;/&gt;&lt;wsp:rsid wsp:val=&quot;005B3779&quot;/&gt;&lt;wsp:rsid wsp:val=&quot;00622B02&quot;/&gt;&lt;wsp:rsid wsp:val=&quot;00641015&quot;/&gt;&lt;wsp:rsid wsp:val=&quot;00647B72&quot;/&gt;&lt;wsp:rsid wsp:val=&quot;00663C2A&quot;/&gt;&lt;wsp:rsid wsp:val=&quot;006713DD&quot;/&gt;&lt;wsp:rsid wsp:val=&quot;006C0876&quot;/&gt;&lt;wsp:rsid wsp:val=&quot;006F7B13&quot;/&gt;&lt;wsp:rsid wsp:val=&quot;0071071D&quot;/&gt;&lt;wsp:rsid wsp:val=&quot;00746A14&quot;/&gt;&lt;wsp:rsid wsp:val=&quot;00777DE6&quot;/&gt;&lt;wsp:rsid wsp:val=&quot;007A5EBF&quot;/&gt;&lt;wsp:rsid wsp:val=&quot;007C024C&quot;/&gt;&lt;wsp:rsid wsp:val=&quot;007D0B90&quot;/&gt;&lt;wsp:rsid wsp:val=&quot;007E7F1E&quot;/&gt;&lt;wsp:rsid wsp:val=&quot;007F3077&quot;/&gt;&lt;wsp:rsid wsp:val=&quot;008132CA&quot;/&gt;&lt;wsp:rsid wsp:val=&quot;00835F19&quot;/&gt;&lt;wsp:rsid wsp:val=&quot;00866828&quot;/&gt;&lt;wsp:rsid wsp:val=&quot;00866C36&quot;/&gt;&lt;wsp:rsid wsp:val=&quot;008A18A5&quot;/&gt;&lt;wsp:rsid wsp:val=&quot;008C3368&quot;/&gt;&lt;wsp:rsid wsp:val=&quot;008D4FC7&quot;/&gt;&lt;wsp:rsid wsp:val=&quot;008D549A&quot;/&gt;&lt;wsp:rsid wsp:val=&quot;008D677F&quot;/&gt;&lt;wsp:rsid wsp:val=&quot;008E7EC1&quot;/&gt;&lt;wsp:rsid wsp:val=&quot;00906019&quot;/&gt;&lt;wsp:rsid wsp:val=&quot;00943F68&quot;/&gt;&lt;wsp:rsid wsp:val=&quot;00950280&quot;/&gt;&lt;wsp:rsid wsp:val=&quot;00951789&quot;/&gt;&lt;wsp:rsid wsp:val=&quot;009A4A73&quot;/&gt;&lt;wsp:rsid wsp:val=&quot;00A13E95&quot;/&gt;&lt;wsp:rsid wsp:val=&quot;00A32B28&quot;/&gt;&lt;wsp:rsid wsp:val=&quot;00A36FA5&quot;/&gt;&lt;wsp:rsid wsp:val=&quot;00A57688&quot;/&gt;&lt;wsp:rsid wsp:val=&quot;00AB2867&quot;/&gt;&lt;wsp:rsid wsp:val=&quot;00AB59C8&quot;/&gt;&lt;wsp:rsid wsp:val=&quot;00AB795B&quot;/&gt;&lt;wsp:rsid wsp:val=&quot;00B17117&quot;/&gt;&lt;wsp:rsid wsp:val=&quot;00B24D01&quot;/&gt;&lt;wsp:rsid wsp:val=&quot;00B36F73&quot;/&gt;&lt;wsp:rsid wsp:val=&quot;00B625D3&quot;/&gt;&lt;wsp:rsid wsp:val=&quot;00B91B00&quot;/&gt;&lt;wsp:rsid wsp:val=&quot;00BD7E45&quot;/&gt;&lt;wsp:rsid wsp:val=&quot;00BF6417&quot;/&gt;&lt;wsp:rsid wsp:val=&quot;00C01D35&quot;/&gt;&lt;wsp:rsid wsp:val=&quot;00C15BDA&quot;/&gt;&lt;wsp:rsid wsp:val=&quot;00C4232B&quot;/&gt;&lt;wsp:rsid wsp:val=&quot;00C42C09&quot;/&gt;&lt;wsp:rsid wsp:val=&quot;00C517A6&quot;/&gt;&lt;wsp:rsid wsp:val=&quot;00C64C22&quot;/&gt;&lt;wsp:rsid wsp:val=&quot;00CA112E&quot;/&gt;&lt;wsp:rsid wsp:val=&quot;00CA3FA1&quot;/&gt;&lt;wsp:rsid wsp:val=&quot;00CA5231&quot;/&gt;&lt;wsp:rsid wsp:val=&quot;00CA7473&quot;/&gt;&lt;wsp:rsid wsp:val=&quot;00CD0CD2&quot;/&gt;&lt;wsp:rsid wsp:val=&quot;00CE39AF&quot;/&gt;&lt;wsp:rsid wsp:val=&quot;00CE68E7&quot;/&gt;&lt;wsp:rsid wsp:val=&quot;00CF560A&quot;/&gt;&lt;wsp:rsid wsp:val=&quot;00D048D0&quot;/&gt;&lt;wsp:rsid wsp:val=&quot;00D216C1&quot;/&gt;&lt;wsp:rsid wsp:val=&quot;00D25F04&quot;/&gt;&lt;wsp:rsid wsp:val=&quot;00D30FA8&quot;/&gt;&lt;wsp:rsid wsp:val=&quot;00DA073E&quot;/&gt;&lt;wsp:rsid wsp:val=&quot;00DB3D9F&quot;/&gt;&lt;wsp:rsid wsp:val=&quot;00DB760D&quot;/&gt;&lt;wsp:rsid wsp:val=&quot;00DC0232&quot;/&gt;&lt;wsp:rsid wsp:val=&quot;00DC2074&quot;/&gt;&lt;wsp:rsid wsp:val=&quot;00DC7858&quot;/&gt;&lt;wsp:rsid wsp:val=&quot;00E01802&quot;/&gt;&lt;wsp:rsid wsp:val=&quot;00E14277&quot;/&gt;&lt;wsp:rsid wsp:val=&quot;00E15F78&quot;/&gt;&lt;wsp:rsid wsp:val=&quot;00E21682&quot;/&gt;&lt;wsp:rsid wsp:val=&quot;00E44A3B&quot;/&gt;&lt;wsp:rsid wsp:val=&quot;00E661A0&quot;/&gt;&lt;wsp:rsid wsp:val=&quot;00E73D11&quot;/&gt;&lt;wsp:rsid wsp:val=&quot;00E83557&quot;/&gt;&lt;wsp:rsid wsp:val=&quot;00E933C2&quot;/&gt;&lt;wsp:rsid wsp:val=&quot;00ED4DB5&quot;/&gt;&lt;wsp:rsid wsp:val=&quot;00F125AD&quot;/&gt;&lt;wsp:rsid wsp:val=&quot;00F454D4&quot;/&gt;&lt;wsp:rsid wsp:val=&quot;00F712DA&quot;/&gt;&lt;wsp:rsid wsp:val=&quot;00F87991&quot;/&gt;&lt;wsp:rsid wsp:val=&quot;00FA328C&quot;/&gt;&lt;wsp:rsid wsp:val=&quot;00FC083E&quot;/&gt;&lt;wsp:rsid wsp:val=&quot;00FC5684&quot;/&gt;&lt;wsp:rsid wsp:val=&quot;00FE1265&quot;/&gt;&lt;wsp:rsid wsp:val=&quot;00FF765A&quot;/&gt;&lt;/wsp:rsids&gt;&lt;/w:docPr&gt;&lt;w:body&gt;&lt;w:p wsp:rsidR=&quot;00000000&quot; wsp:rsidRDefault=&quot;00511721&quot;&gt;&lt;m:oMathPara&gt;&lt;m:oMath&gt;&lt;m:r&gt;&lt;w:rPr&gt;&lt;w:rFonts w:ascii=&quot;Cambria Math&quot; w:h-ansi=&quot;Cambria Math&quot; w:cs=&quot;Calibri&quot;/&gt;&lt;wx:font wx:val=&quot;Cambria Math&quot;/&gt;&lt;w:i/&gt;&lt;/w:rPr&gt;&lt;m:t&gt;âˆ†E&lt;/m:t&gt;&lt;/m:r&gt;&lt;m:r&gt;&lt;m:rPr&gt;&lt;m:sty m:val=&quot;p&quot;/&gt;&lt;/m:rPr&gt;&lt;w:rPr&gt;&lt;w:rFonts w:ascii=&quot;Cambria Math&quot; w:h-ansi=&quot;Cambria Math&quot; w:cs=&quot;Calibri&quot;/&gt;&lt;wx:font wx:val=&quot;Cambria Math&quot;/&gt;&lt;/w:rPr&gt;&lt;m:t&gt;âˆ†tâ‰¥&lt;/m:t&gt;&lt;/m:r&gt;&lt;m:r&gt;&lt;m:rPr&gt;&lt;m:sty m:val=&quot;p&quot;/&gt;&lt;/m:rPr&gt;&lt;w:rPr&gt;&lt;w:rFonts w:ascii=&quot;Cambria Math&quot; w:h-ansi=&quot;Cambria Math&quot; w:cs=&quot;Cambria Math&quot;/&gt;&lt;wx:font wx:val=&quot;Cambria Math&quot;/&gt;&lt;/w:rPr&gt;&lt;m:t&gt;â„/2&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8" o:title="" chromakey="white"/>
          </v:shape>
        </w:pict>
      </w:r>
      <w:r w:rsidRPr="00C517A6">
        <w:rPr>
          <w:rStyle w:val="st"/>
          <w:rFonts w:cs="Calibri"/>
        </w:rPr>
        <w:fldChar w:fldCharType="end"/>
      </w:r>
      <w:r w:rsidRPr="00356D24">
        <w:rPr>
          <w:rStyle w:val="st"/>
          <w:rFonts w:cs="Calibri"/>
        </w:rPr>
        <w:t xml:space="preserve">) where the uncertainty in a particle’s energy multiplied by the uncertainty of time is equal or greater than Planck’s reduced constant. </w:t>
      </w:r>
      <w:r>
        <w:rPr>
          <w:rStyle w:val="st"/>
          <w:rFonts w:cs="Calibri"/>
        </w:rPr>
        <w:t>A virtual particle can thus acquire a mass (or energy) if it exists for only a short time.</w:t>
      </w:r>
      <w:r w:rsidRPr="00356D24">
        <w:rPr>
          <w:rStyle w:val="st"/>
          <w:rFonts w:cs="Calibri"/>
        </w:rPr>
        <w:t xml:space="preserve"> The electron beam then scatters off the proton and one of the virtual pions, giving it energy to exist.  As </w:t>
      </w:r>
      <w:r>
        <w:rPr>
          <w:rStyle w:val="st"/>
          <w:rFonts w:cs="Calibri"/>
        </w:rPr>
        <w:t xml:space="preserve">shown in Fig.1, </w:t>
      </w:r>
      <w:r w:rsidRPr="00356D24">
        <w:rPr>
          <w:rStyle w:val="st"/>
          <w:rFonts w:cs="Calibri"/>
        </w:rPr>
        <w:t xml:space="preserve">the neutral pion originates from the proton, </w:t>
      </w:r>
      <w:r>
        <w:rPr>
          <w:rStyle w:val="st"/>
          <w:rFonts w:cs="Calibri"/>
        </w:rPr>
        <w:t>and</w:t>
      </w:r>
      <w:r w:rsidRPr="00356D24">
        <w:rPr>
          <w:rStyle w:val="st"/>
          <w:rFonts w:cs="Calibri"/>
        </w:rPr>
        <w:t xml:space="preserve"> is the focus of the experimen</w:t>
      </w:r>
      <w:r>
        <w:rPr>
          <w:rStyle w:val="st"/>
          <w:rFonts w:cs="Calibri"/>
        </w:rPr>
        <w:t>t.</w:t>
      </w:r>
    </w:p>
    <w:p w:rsidR="0052387C" w:rsidRDefault="0052387C" w:rsidP="00ED4DB5"/>
    <w:p w:rsidR="0052387C" w:rsidRPr="00356D24" w:rsidRDefault="0052387C" w:rsidP="00C64C22">
      <w:pPr>
        <w:rPr>
          <w:rFonts w:cs="Calibri"/>
        </w:rPr>
      </w:pPr>
    </w:p>
    <w:p w:rsidR="0052387C" w:rsidRPr="00356D24" w:rsidRDefault="0052387C" w:rsidP="00C64C22">
      <w:pPr>
        <w:rPr>
          <w:rFonts w:cs="Calibri"/>
        </w:rPr>
      </w:pPr>
    </w:p>
    <w:p w:rsidR="0052387C" w:rsidRPr="00356D24" w:rsidRDefault="0052387C" w:rsidP="00C64C22">
      <w:pPr>
        <w:rPr>
          <w:rFonts w:cs="Calibri"/>
        </w:rPr>
      </w:pPr>
    </w:p>
    <w:p w:rsidR="0052387C" w:rsidRPr="00356D24" w:rsidRDefault="0052387C" w:rsidP="00C64C22">
      <w:pPr>
        <w:rPr>
          <w:rFonts w:cs="Calibri"/>
        </w:rPr>
      </w:pPr>
    </w:p>
    <w:p w:rsidR="0052387C" w:rsidRDefault="0052387C" w:rsidP="00F87991">
      <w:pPr>
        <w:rPr>
          <w:rFonts w:cs="Calibri"/>
        </w:rPr>
      </w:pPr>
      <w:r>
        <w:rPr>
          <w:rFonts w:cs="Calibri"/>
        </w:rPr>
        <w:t xml:space="preserve">One of the ways to study protons through this experiment is by using the information obtained from the pi0 meson to create General Parton Distributions (GPDs), mathematical models that show the movement, momenta, and placement of the quarks inside a proton (see Fig.2). </w:t>
      </w:r>
    </w:p>
    <w:p w:rsidR="0052387C" w:rsidRPr="00356D24" w:rsidRDefault="0052387C" w:rsidP="00C64C22">
      <w:pPr>
        <w:rPr>
          <w:rFonts w:cs="Calibri"/>
        </w:rPr>
      </w:pPr>
      <w:r>
        <w:rPr>
          <w:noProof/>
        </w:rPr>
        <w:pict>
          <v:group id="Group 173" o:spid="_x0000_s1046" style="position:absolute;margin-left:-9.75pt;margin-top:1.85pt;width:497.25pt;height:177pt;z-index:251656704" coordsize="63150,22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">
            <v:group id="_x0000_s1047" style="position:absolute;top:2762;width:63150;height:19717" coordorigin="1230,4045" coordsize="9945,3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gvmsYAAADcAAAADwAAAGRycy9kb3ducmV2LnhtbESPT2vCQBDF74V+h2UK&#10;vdVNbCsluoqIigcp+AeKtyE7JsHsbMiuSfz2nUOhtxnem/d+M1sMrlYdtaHybCAdJaCIc28rLgyc&#10;T5u3L1AhIlusPZOBBwVYzJ+fZphZ3/OBumMslIRwyNBAGWOTaR3ykhyGkW+IRbv61mGUtS20bbGX&#10;cFfrcZJMtMOKpaHEhlYl5bfj3RnY9tgv39N1t79dV4/L6fP7Z5+SMa8vw3IKKtIQ/81/1zsr+B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2C+axgAAANwA&#10;AAAPAAAAAAAAAAAAAAAAAKoCAABkcnMvZG93bnJldi54bWxQSwUGAAAAAAQABAD6AAAAnQMAAAAA&#10;">
              <v:group id="Group 12" o:spid="_x0000_s1048" style="position:absolute;left:1230;top:4045;width:9945;height:3105" coordorigin="486" coordsize="64474,20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SKAcQAAADcAAAADwAAAGRycy9kb3ducmV2LnhtbERPS2vCQBC+F/wPywi9&#10;1U1sKxqziogtPYjgA8TbkJ08MDsbstsk/vtuodDbfHzPSdeDqUVHrassK4gnEQjizOqKCwWX88fL&#10;HITzyBpry6TgQQ7Wq9FTiom2PR+pO/lChBB2CSoovW8SKV1WkkE3sQ1x4HLbGvQBtoXULfYh3NRy&#10;GkUzabDi0FBiQ9uSsvvp2yj47LHfvMa7bn/Pt4/b+f1w3cek1PN42CxBeBr8v/jP/aXD/Lc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JSKAcQAAADcAAAA&#10;DwAAAAAAAAAAAAAAAACqAgAAZHJzL2Rvd25yZXYueG1sUEsFBgAAAAAEAAQA+gAAAJsDAAAAAA==&#10;">
                <v:shape id="_x0000_s1049" type="#_x0000_t202" style="position:absolute;left:486;top:16677;width:64474;height:37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9gDMMA&#10;AADcAAAADwAAAGRycy9kb3ducmV2LnhtbESPzW7CQAyE75V4h5WReqlgA+I3sKBSqYgrPw9gsiaJ&#10;yHqj7JaEt68PSNxszXjm83rbuUo9qAmlZwOjYQKKOPO25NzA5fw7WIAKEdli5ZkMPCnAdtP7WGNq&#10;fctHepxiriSEQ4oGihjrVOuQFeQwDH1NLNrNNw6jrE2ubYOthLtKj5Nkph2WLA0F1vRTUHY//TkD&#10;t0P7NV221328zI+T2Q7L+dU/jfnsd98rUJG6+Da/rg9W8KeCL8/IBHr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9gDMMAAADcAAAADwAAAAAAAAAAAAAAAACYAgAAZHJzL2Rv&#10;d25yZXYueG1sUEsFBgAAAAAEAAQA9QAAAIgDAAAAAA==&#10;" stroked="f">
                  <v:textbox>
                    <w:txbxContent>
                      <w:p w:rsidR="0052387C" w:rsidRPr="00356D24" w:rsidRDefault="0052387C" w:rsidP="00777DE6">
                        <w:pPr>
                          <w:spacing w:line="240" w:lineRule="auto"/>
                          <w:rPr>
                            <w:rFonts w:cs="Calibri"/>
                            <w:i/>
                            <w:sz w:val="24"/>
                            <w:szCs w:val="24"/>
                          </w:rPr>
                        </w:pPr>
                        <w:r w:rsidRPr="00356D24">
                          <w:rPr>
                            <w:rFonts w:cs="Calibri"/>
                            <w:i/>
                            <w:sz w:val="24"/>
                            <w:szCs w:val="24"/>
                          </w:rPr>
                          <w:t>* The x variable is the fraction of the momentum of the quark over the momentum of the proton.</w:t>
                        </w:r>
                      </w:p>
                      <w:p w:rsidR="0052387C" w:rsidRDefault="0052387C"/>
                    </w:txbxContent>
                  </v:textbox>
                </v:shape>
                <v:shape id="Picture 7" o:spid="_x0000_s1050" type="#_x0000_t75" style="position:absolute;left:4095;width:51626;height:1838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EaM/DAAAA3AAAAA8AAABkcnMvZG93bnJldi54bWxET01rwkAQvRf8D8sIvYjZWFBKdA3VUhEP&#10;pU0Fr0N2mmybnQ3ZjcZ/7xaE3ubxPmeVD7YRZ+q8caxglqQgiEunDVcKjl9v02cQPiBrbByTgit5&#10;yNejhxVm2l34k85FqEQMYZ+hgjqENpPSlzVZ9IlriSP37TqLIcKukrrDSwy3jXxK04W0aDg21NjS&#10;tqbyt+itgp/mULyaSb/fmMPuY2LL9/QkSanH8fCyBBFoCP/iu3uv4/z5DP6eiRfI9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Roz8MAAADcAAAADwAAAAAAAAAAAAAAAACf&#10;AgAAZHJzL2Rvd25yZXYueG1sUEsFBgAAAAAEAAQA9wAAAI8DAAAAAA==&#10;">
                  <v:imagedata r:id="rId9" o:title="" cropbottom="31094f" chromakey="white"/>
                </v:shape>
              </v:group>
              <v:shape id="_x0000_s1051" type="#_x0000_t202" style="position:absolute;left:9348;top:6039;width:402;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0LEcIA&#10;AADcAAAADwAAAGRycy9kb3ducmV2LnhtbERPTWvCQBC9C/6HZQRvZldppKZZpbQUPFm0rdDbkB2T&#10;YHY2ZLdJ/PfdQsHbPN7n5LvRNqKnzteONSwTBYK4cKbmUsPnx9viEYQPyAYbx6ThRh522+kkx8y4&#10;gY/Un0IpYgj7DDVUIbSZlL6oyKJPXEscuYvrLIYIu1KaDocYbhu5UmotLdYcGyps6aWi4nr6sRq+&#10;Dpfv84N6L19t2g5uVJLtRmo9n43PTyACjeEu/nfvTZyfruDvmXiB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QsRwgAAANwAAAAPAAAAAAAAAAAAAAAAAJgCAABkcnMvZG93&#10;bnJldi54bWxQSwUGAAAAAAQABAD1AAAAhwMAAAAA&#10;" filled="f" stroked="f">
                <v:textbox>
                  <w:txbxContent>
                    <w:p w:rsidR="0052387C" w:rsidRDefault="0052387C" w:rsidP="00D25F04">
                      <w:r>
                        <w:t>ii</w:t>
                      </w:r>
                    </w:p>
                  </w:txbxContent>
                </v:textbox>
              </v:shape>
            </v:group>
            <v:shape id="_x0000_s1052" type="#_x0000_t202" style="position:absolute;left:13716;width:28194;height:4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52387C" w:rsidRPr="00F87991" w:rsidRDefault="0052387C" w:rsidP="00F87991">
                    <w:pPr>
                      <w:rPr>
                        <w:i/>
                      </w:rPr>
                    </w:pPr>
                    <w:r w:rsidRPr="00F87991">
                      <w:rPr>
                        <w:i/>
                      </w:rPr>
                      <w:t>Fig 2: Example of a GPD model calculation</w:t>
                    </w:r>
                  </w:p>
                  <w:p w:rsidR="0052387C" w:rsidRDefault="0052387C"/>
                </w:txbxContent>
              </v:textbox>
            </v:shape>
          </v:group>
        </w:pict>
      </w:r>
    </w:p>
    <w:p w:rsidR="0052387C" w:rsidRPr="00356D24" w:rsidRDefault="0052387C" w:rsidP="00C64C22">
      <w:pPr>
        <w:rPr>
          <w:rFonts w:cs="Calibri"/>
        </w:rPr>
      </w:pPr>
    </w:p>
    <w:p w:rsidR="0052387C" w:rsidRPr="00356D24" w:rsidRDefault="0052387C" w:rsidP="00C64C22">
      <w:pPr>
        <w:pStyle w:val="ListParagraph"/>
        <w:rPr>
          <w:rFonts w:cs="Calibri"/>
          <w:sz w:val="24"/>
          <w:szCs w:val="24"/>
        </w:rPr>
      </w:pPr>
    </w:p>
    <w:p w:rsidR="0052387C" w:rsidRDefault="0052387C" w:rsidP="00C64C22">
      <w:pPr>
        <w:pStyle w:val="Heading3"/>
        <w:jc w:val="center"/>
        <w:rPr>
          <w:color w:val="auto"/>
        </w:rPr>
      </w:pPr>
    </w:p>
    <w:p w:rsidR="0052387C" w:rsidRDefault="0052387C" w:rsidP="00C64C22">
      <w:pPr>
        <w:pStyle w:val="Heading3"/>
        <w:jc w:val="center"/>
        <w:rPr>
          <w:color w:val="auto"/>
        </w:rPr>
      </w:pPr>
    </w:p>
    <w:p w:rsidR="0052387C" w:rsidRDefault="0052387C" w:rsidP="00C64C22">
      <w:pPr>
        <w:pStyle w:val="Heading3"/>
        <w:jc w:val="center"/>
        <w:rPr>
          <w:color w:val="auto"/>
        </w:rPr>
      </w:pPr>
    </w:p>
    <w:p w:rsidR="0052387C" w:rsidRDefault="0052387C" w:rsidP="008E7EC1">
      <w:pPr>
        <w:pStyle w:val="Heading3"/>
        <w:rPr>
          <w:color w:val="auto"/>
        </w:rPr>
      </w:pPr>
    </w:p>
    <w:p w:rsidR="0052387C" w:rsidRDefault="0052387C" w:rsidP="00B91B00">
      <w:pPr>
        <w:pStyle w:val="Heading4"/>
        <w:jc w:val="center"/>
        <w:rPr>
          <w:color w:val="auto"/>
        </w:rPr>
      </w:pPr>
    </w:p>
    <w:p w:rsidR="0052387C" w:rsidRPr="00B91B00" w:rsidRDefault="0052387C" w:rsidP="00B91B00">
      <w:pPr>
        <w:pStyle w:val="Heading4"/>
        <w:jc w:val="center"/>
        <w:rPr>
          <w:color w:val="auto"/>
        </w:rPr>
      </w:pPr>
      <w:r w:rsidRPr="00B91B00">
        <w:rPr>
          <w:color w:val="auto"/>
        </w:rPr>
        <w:t>IDENTIFYING THE UNDETECTED</w:t>
      </w:r>
    </w:p>
    <w:p w:rsidR="0052387C" w:rsidRPr="00356D24" w:rsidRDefault="0052387C" w:rsidP="00B91B00">
      <w:pPr>
        <w:spacing w:after="0"/>
        <w:rPr>
          <w:rFonts w:cs="Calibri"/>
        </w:rPr>
      </w:pPr>
    </w:p>
    <w:p w:rsidR="0052387C" w:rsidRDefault="0052387C" w:rsidP="006713DD">
      <w:pPr>
        <w:spacing w:after="0"/>
        <w:ind w:firstLine="720"/>
        <w:rPr>
          <w:rFonts w:cs="Calibri"/>
        </w:rPr>
      </w:pPr>
      <w:r>
        <w:rPr>
          <w:rFonts w:cs="Calibri"/>
        </w:rPr>
        <w:t>There are numerous possible reactions that can occur when an electron beam is targeted at a stationary proton target.  However, the focus of this investigation is strictly the electroproduction of a pi0 meson by an electron beam scattering of a pion cloud around the target proton, where the proton recoils.  The electroproduced pion decays shortly after into two photons, in contrast to the proton the pi0 meson has a very short lifetime! (see Fig. 3).</w:t>
      </w:r>
    </w:p>
    <w:p w:rsidR="0052387C" w:rsidRDefault="0052387C" w:rsidP="006713DD">
      <w:pPr>
        <w:spacing w:after="0"/>
        <w:ind w:firstLine="720"/>
        <w:rPr>
          <w:rFonts w:cs="Calibri"/>
        </w:rPr>
      </w:pPr>
      <w:r>
        <w:rPr>
          <w:noProof/>
        </w:rPr>
        <w:pict>
          <v:group id="Group 187" o:spid="_x0000_s1053" style="position:absolute;left:0;text-align:left;margin-left:39.75pt;margin-top:136.5pt;width:367.5pt;height:161.95pt;z-index:251653632" coordorigin="2040,12488" coordsize="7350,3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">
            <v:group id="Group 61" o:spid="_x0000_s1054" style="position:absolute;left:2040;top:12488;width:7350;height:3239" coordorigin=",-31" coordsize="51339,290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group id="Group 55" o:spid="_x0000_s1055" style="position:absolute;top:3143;width:51339;height:25905" coordsize="56007,27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Rectangle 54" o:spid="_x0000_s1056" style="position:absolute;width:56007;height:270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FOksMA&#10;AADbAAAADwAAAGRycy9kb3ducmV2LnhtbESPQYvCMBSE78L+h/AW9iKaqihajbIsCHvYi7Ug3h7N&#10;s6k2L6WJWv/9RhA8DjPzDbPadLYWN2p95VjBaJiAIC6crrhUkO+3gzkIH5A11o5JwYM8bNYfvRWm&#10;2t15R7cslCJC2KeowITQpFL6wpBFP3QNcfROrrUYomxLqVu8R7it5ThJZtJixXHBYEM/hopLdrUK&#10;Qn72/W4k69NlvNg2f8fsejAPpb4+u+8liEBdeIdf7V+tYDqB55f4A+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FOksMAAADbAAAADwAAAAAAAAAAAAAAAACYAgAAZHJzL2Rv&#10;d25yZXYueG1sUEsFBgAAAAAEAAQA9QAAAIgDAAAAAA==&#10;" strokecolor="#00b0f0" strokeweight="2pt"/>
                <v:group id="Group 53" o:spid="_x0000_s1057" style="position:absolute;left:1428;top:879;width:51305;height:24727" coordorigin=",879" coordsize="51304,24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5" o:spid="_x0000_s1058" type="#_x0000_t13" style="position:absolute;left:25717;top:5619;width:10732;height:1188;rotation:-1188044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9TccQA&#10;AADbAAAADwAAAGRycy9kb3ducmV2LnhtbESPW4vCMBSE3xf2P4Sz4JumCl6oRvGCIPjkZWEfj82x&#10;LTYnNYm1/nuzsLCPw8x8w8wWralEQ86XlhX0ewkI4szqknMF59O2OwHhA7LGyjIpeJGHxfzzY4ap&#10;tk8+UHMMuYgQ9ikqKEKoUyl9VpBB37M1cfSu1hkMUbpcaofPCDeVHCTJSBosOS4UWNO6oOx2fBgF&#10;th39XDbrQzZpbtfl3X1fVrv9WKnOV7ucggjUhv/wX3unFQyH8Psl/g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PU3HEAAAA2wAAAA8AAAAAAAAAAAAAAAAAmAIAAGRycy9k&#10;b3ducmV2LnhtbFBLBQYAAAAABAAEAPUAAACJAwAAAAA=&#10;" adj="20405" fillcolor="yellow" stroked="f">
                    <v:shadow on="t" color="black" opacity="22936f" origin=",.5" offset="0,.63889mm"/>
                  </v:shape>
                  <v:group id="Group 52" o:spid="_x0000_s1059" style="position:absolute;top:879;width:51304;height:24727" coordorigin=",879" coordsize="51304,24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group id="Group 32" o:spid="_x0000_s1060" style="position:absolute;left:22669;top:6000;width:11525;height:7906" coordsize="11525,7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 id="_x0000_s1061" type="#_x0000_t202" style="position:absolute;width:3714;height:32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gP74A&#10;AADbAAAADwAAAGRycy9kb3ducmV2LnhtbERPy4rCMBTdD/gP4QqzGxNFRatRRBFmNeIT3F2aa1ts&#10;bkoTbefvzUJweTjv+bK1pXhS7QvHGvo9BYI4dabgTMPpuP2ZgPAB2WDpmDT8k4flovM1x8S4hvf0&#10;PIRMxBD2CWrIQ6gSKX2ak0XfcxVx5G6uthgirDNpamxiuC3lQKmxtFhwbMixonVO6f3wsBrOf7fr&#10;Zah22caOqsa1SrKdSq2/u+1qBiJQGz7it/vXaBjFs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cYD++AAAA2wAAAA8AAAAAAAAAAAAAAAAAmAIAAGRycy9kb3ducmV2&#10;LnhtbFBLBQYAAAAABAAEAPUAAACDAwAAAAA=&#10;" filled="f" stroked="f">
                        <v:textbox>
                          <w:txbxContent>
                            <w:p w:rsidR="0052387C" w:rsidRPr="00356D24" w:rsidRDefault="0052387C" w:rsidP="00951789">
                              <w:pPr>
                                <w:rPr>
                                  <w:rFonts w:cs="Calibri"/>
                                  <w:b/>
                                </w:rPr>
                              </w:pPr>
                              <w:r w:rsidRPr="00356D24">
                                <w:rPr>
                                  <w:rFonts w:cs="Calibri"/>
                                  <w:b/>
                                </w:rPr>
                                <w:t>π</w:t>
                              </w:r>
                              <w:r w:rsidRPr="00356D24">
                                <w:rPr>
                                  <w:rFonts w:cs="Calibri"/>
                                  <w:b/>
                                  <w:vertAlign w:val="superscript"/>
                                </w:rPr>
                                <w:t>0</w:t>
                              </w:r>
                            </w:p>
                            <w:p w:rsidR="0052387C" w:rsidRDefault="0052387C"/>
                          </w:txbxContent>
                        </v:textbox>
                      </v:shape>
                      <v:group id="Group 31" o:spid="_x0000_s1062" style="position:absolute;left:2095;top:190;width:9430;height:7715" coordorigin="1047" coordsize="9429,7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shape id="Picture 35" o:spid="_x0000_s1063" type="#_x0000_t75" alt="http://neutronica.org/wp-content/uploads/2010/01/525px-Quark_structure_proton.png" style="position:absolute;left:1047;width:7716;height:771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AYiHDAAAA2wAAAA8AAABkcnMvZG93bnJldi54bWxET01rwjAYvg/8D+EVdhkz3Q46qmlRYZvg&#10;xY8xPL4079Ky5k1Jstr5681B8PjwfC/KwbaiJx8axwpeJhkI4srpho2Cr+P78xuIEJE1to5JwT8F&#10;KIvRwwJz7c68p/4QjUghHHJUUMfY5VKGqiaLYeI64sT9OG8xJuiN1B7PKdy28jXLptJiw6mhxo7W&#10;NVW/hz+rYIeb/ml2XJ62e/NhdrPL5/fKs1KP42E5BxFpiHfxzb3RCqZpffqSfoAsr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YBiIcMAAADbAAAADwAAAAAAAAAAAAAAAACf&#10;AgAAZHJzL2Rvd25yZXYueG1sUEsFBgAAAAAEAAQA9wAAAI8DAAAAAA==&#10;">
                          <v:imagedata r:id="rId10" o:title=""/>
                          <v:path arrowok="t"/>
                        </v:shape>
                        <v:shape id="_x0000_s1064" type="#_x0000_t202" style="position:absolute;left:5986;top:4476;width:3715;height:3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oDH8MA&#10;AADbAAAADwAAAGRycy9kb3ducmV2LnhtbESPQWvCQBSE70L/w/KE3sxupBVNs4ZiKfRUUVuht0f2&#10;mQSzb0N2a9J/3xUEj8PMfMPkxWhbcaHeN441pIkCQVw603Cl4evwPluC8AHZYOuYNPyRh2L9MMkx&#10;M27gHV32oRIRwj5DDXUIXSalL2uy6BPXEUfv5HqLIcq+kqbHIcJtK+dKLaTFhuNCjR1tairP+1+r&#10;4fvz9HN8UtvqzT53gxuVZLuSWj9Ox9cXEIHGcA/f2h9GwyKF65f4A+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8oDH8MAAADbAAAADwAAAAAAAAAAAAAAAACYAgAAZHJzL2Rv&#10;d25yZXYueG1sUEsFBgAAAAAEAAQA9QAAAIgDAAAAAA==&#10;" filled="f" stroked="f">
                          <v:textbox>
                            <w:txbxContent>
                              <w:p w:rsidR="0052387C" w:rsidRPr="00356D24" w:rsidRDefault="0052387C" w:rsidP="00951789">
                                <w:pPr>
                                  <w:rPr>
                                    <w:rFonts w:cs="Calibri"/>
                                    <w:b/>
                                  </w:rPr>
                                </w:pPr>
                                <w:r w:rsidRPr="00356D24">
                                  <w:rPr>
                                    <w:rFonts w:cs="Calibri"/>
                                    <w:b/>
                                  </w:rPr>
                                  <w:t>π</w:t>
                                </w:r>
                                <w:r w:rsidRPr="00356D24">
                                  <w:rPr>
                                    <w:rFonts w:cs="Calibri"/>
                                    <w:b/>
                                    <w:vertAlign w:val="superscript"/>
                                  </w:rPr>
                                  <w:t>0</w:t>
                                </w:r>
                              </w:p>
                              <w:p w:rsidR="0052387C" w:rsidRDefault="0052387C" w:rsidP="00951789"/>
                            </w:txbxContent>
                          </v:textbox>
                        </v:shape>
                        <v:shape id="_x0000_s1065" type="#_x0000_t202" style="position:absolute;left:6762;top:952;width:3715;height:3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idaMMA&#10;AADbAAAADwAAAGRycy9kb3ducmV2LnhtbESPzWrDMBCE74W8g9hAb7WU0JrEsRJCSqGnluYPclus&#10;jW1irYyl2u7bV4VCjsPMfMPkm9E2oqfO1441zBIFgrhwpuZSw/Hw9rQA4QOywcYxafghD5v15CHH&#10;zLiBv6jfh1JECPsMNVQhtJmUvqjIok9cSxy9q+sshii7UpoOhwi3jZwrlUqLNceFClvaVVTc9t9W&#10;w+njejk/q8/y1b60gxuVZLuUWj9Ox+0KRKAx3MP/7XejIZ3D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idaMMAAADbAAAADwAAAAAAAAAAAAAAAACYAgAAZHJzL2Rv&#10;d25yZXYueG1sUEsFBgAAAAAEAAQA9QAAAIgDAAAAAA==&#10;" filled="f" stroked="f">
                          <v:textbox>
                            <w:txbxContent>
                              <w:p w:rsidR="0052387C" w:rsidRPr="00356D24" w:rsidRDefault="0052387C" w:rsidP="00951789">
                                <w:pPr>
                                  <w:rPr>
                                    <w:rFonts w:cs="Calibri"/>
                                    <w:b/>
                                  </w:rPr>
                                </w:pPr>
                                <w:r w:rsidRPr="00356D24">
                                  <w:rPr>
                                    <w:rFonts w:cs="Calibri"/>
                                    <w:b/>
                                  </w:rPr>
                                  <w:t>π</w:t>
                                </w:r>
                                <w:r w:rsidRPr="00356D24">
                                  <w:rPr>
                                    <w:rFonts w:cs="Calibri"/>
                                    <w:b/>
                                    <w:vertAlign w:val="superscript"/>
                                  </w:rPr>
                                  <w:t>0</w:t>
                                </w:r>
                              </w:p>
                              <w:p w:rsidR="0052387C" w:rsidRDefault="0052387C" w:rsidP="00951789"/>
                            </w:txbxContent>
                          </v:textbox>
                        </v:shape>
                      </v:group>
                    </v:group>
                    <v:group id="Group 51" o:spid="_x0000_s1066" style="position:absolute;top:879;width:51304;height:24727" coordorigin=",879" coordsize="51304,24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shape id="_x0000_s1067" type="#_x0000_t202" style="position:absolute;left:12096;top:11049;width:15164;height:46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NPhsQA&#10;AADcAAAADwAAAGRycy9kb3ducmV2LnhtbESPQWvCQBCF70L/wzKF3nS3UqWNrlJaBE8WtRW8Ddkx&#10;CWZnQ3Y18d93DoK3Gd6b976ZL3tfqyu1sQps4XVkQBHnwVVcWPjdr4bvoGJCdlgHJgs3irBcPA3m&#10;mLnQ8Zauu1QoCeGYoYUypSbTOuYleYyj0BCLdgqtxyRrW2jXYifhvtZjY6baY8XSUGJDXyXl593F&#10;W/jbnI6HN/NTfPtJ04XeaPYf2tqX5/5zBipRnx7m+/XaCf5YaOUZmUA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TT4bEAAAA3AAAAA8AAAAAAAAAAAAAAAAAmAIAAGRycy9k&#10;b3ducmV2LnhtbFBLBQYAAAAABAAEAPUAAACJAwAAAAA=&#10;" filled="f" stroked="f">
                        <v:textbox>
                          <w:txbxContent>
                            <w:p w:rsidR="0052387C" w:rsidRDefault="0052387C" w:rsidP="00DC7858">
                              <w:r w:rsidRPr="006713DD">
                                <w:t xml:space="preserve">Virtual photon </w:t>
                              </w:r>
                              <w:r>
                                <w:t>emitted by ebeam</w:t>
                              </w:r>
                            </w:p>
                          </w:txbxContent>
                        </v:textbox>
                      </v:shape>
                      <v:group id="Group 50" o:spid="_x0000_s1068" style="position:absolute;top:879;width:51304;height:24727" coordorigin=",879" coordsize="51304,24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shape id="_x0000_s1069" type="#_x0000_t202" style="position:absolute;left:37447;top:4941;width:17006;height:10708;rotation:3049687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a12sAA&#10;AADcAAAADwAAAGRycy9kb3ducmV2LnhtbERPS4uDMBC+F/Y/hFnYWxut0BbbtEjZQq+6j/NgZlU0&#10;EzVpdf/9ZqHQ23x8zzmcZtOJO42usawgXkUgiEurG64UfH5cljsQziNr7CyTgl9ycDq+LA6Yajtx&#10;TvfCVyKEsEtRQe19n0rpypoMupXtiQP3Y0eDPsCxknrEKYSbTq6jaCMNNhwaauzpXFPZFjejIH//&#10;Nt4mZZYM29bG+RnbLzMo9fY6Z3sQnmb/FD/cVx3mJzH8PxMukM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ea12sAAAADcAAAADwAAAAAAAAAAAAAAAACYAgAAZHJzL2Rvd25y&#10;ZXYueG1sUEsFBgAAAAAEAAQA9QAAAIUDAAAAAA==&#10;" filled="f" stroked="f">
                          <v:textbox>
                            <w:txbxContent>
                              <w:p w:rsidR="0052387C" w:rsidRPr="006713DD" w:rsidRDefault="0052387C" w:rsidP="00DC7858">
                                <w:pPr>
                                  <w:rPr>
                                    <w:rFonts w:cs="Calibri"/>
                                  </w:rPr>
                                </w:pPr>
                                <w:r w:rsidRPr="006713DD">
                                  <w:rPr>
                                    <w:rFonts w:cs="Calibri"/>
                                    <w:b/>
                                  </w:rPr>
                                  <w:t>π</w:t>
                                </w:r>
                                <w:r w:rsidRPr="006713DD">
                                  <w:rPr>
                                    <w:rFonts w:cs="Calibri"/>
                                    <w:b/>
                                    <w:vertAlign w:val="superscript"/>
                                  </w:rPr>
                                  <w:t xml:space="preserve">0 </w:t>
                                </w:r>
                                <w:r w:rsidRPr="006713DD">
                                  <w:rPr>
                                    <w:rFonts w:cs="Calibri"/>
                                  </w:rPr>
                                  <w:t>decays into 2 photons</w:t>
                                </w:r>
                              </w:p>
                              <w:p w:rsidR="0052387C" w:rsidRDefault="0052387C" w:rsidP="00DC7858"/>
                            </w:txbxContent>
                          </v:textbox>
                        </v:shape>
                        <v:group id="Group 49" o:spid="_x0000_s1070" style="position:absolute;top:879;width:47345;height:24727" coordsize="47345,24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group id="Group 48" o:spid="_x0000_s1071" style="position:absolute;width:46482;height:21717" coordsize="46482,21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W4sQAAADcAAAADwAAAGRycy9kb3ducmV2LnhtbERPS2vCQBC+C/0PyxR6&#10;M5s0tZQ0q4jU0oMU1ELpbciOSTA7G7JrHv/eFQre5uN7Tr4aTSN66lxtWUESxSCIC6trLhX8HLfz&#10;NxDOI2tsLJOCiRyslg+zHDNtB95Tf/ClCCHsMlRQed9mUrqiIoMusi1x4E62M+gD7EqpOxxCuGnk&#10;cxy/SoM1h4YKW9pUVJwPF6Pgc8BhnSYf/e582kx/x8X37y4hpZ4ex/U7CE+jv4v/3V86zE9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NW4sQAAADcAAAA&#10;DwAAAAAAAAAAAAAAAACqAgAAZHJzL2Rvd25yZXYueG1sUEsFBgAAAAAEAAQA+gAAAJsDAAAAAA==&#10;">
                            <v:shape id="Right Arrow 23" o:spid="_x0000_s1072" type="#_x0000_t13" style="position:absolute;top:5905;width:14382;height:1334;rotation:985139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wWhsMA&#10;AADcAAAADwAAAGRycy9kb3ducmV2LnhtbERPTWvCQBC9F/wPywi9FN00JUWjqxRB6KVgYxGPQ3ZM&#10;gtnZkF038d93C0Jv83ifs96OphWBetdYVvA6T0AQl1Y3XCn4Oe5nCxDOI2tsLZOCOznYbiZPa8y1&#10;HfibQuErEUPY5aig9r7LpXRlTQbd3HbEkbvY3qCPsK+k7nGI4aaVaZK8S4MNx4YaO9rVVF6Lm1GQ&#10;hfQQlkWTBTucb3Lw6f3r5aTU83T8WIHwNPp/8cP9qeP8twz+nokX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wWhsMAAADcAAAADwAAAAAAAAAAAAAAAACYAgAAZHJzL2Rv&#10;d25yZXYueG1sUEsFBgAAAAAEAAQA9QAAAIgDAAAAAA==&#10;" adj="20599" fillcolor="red" stroked="f">
                              <v:shadow on="t" color="black" opacity="22936f" origin=",.5" offset="0,.63889mm"/>
                            </v:shape>
                            <v:shape id="Right Arrow 24" o:spid="_x0000_s1073" type="#_x0000_t13" style="position:absolute;left:190;top:11239;width:14383;height:1334;rotation:10632294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cf2sAA&#10;AADcAAAADwAAAGRycy9kb3ducmV2LnhtbERPTWsCMRC9F/wPYQRvNaulVlajiKB4ktZ68TZsxs3i&#10;ZrIk6Rr/vSkUepvH+5zlOtlW9ORD41jBZFyAIK6cbrhWcP7evc5BhIissXVMCh4UYL0avCyx1O7O&#10;X9SfYi1yCIcSFZgYu1LKUBmyGMauI87c1XmLMUNfS+3xnsNtK6dFMZMWG84NBjvaGqpupx+rICX+&#10;jOeL331szJ6qsD/23ftRqdEwbRYgIqX4L/5zH3Se/zaD32fyB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3cf2sAAAADcAAAADwAAAAAAAAAAAAAAAACYAgAAZHJzL2Rvd25y&#10;ZXYueG1sUEsFBgAAAAAEAAQA9QAAAIUDAAAAAA==&#10;" adj="20599" fillcolor="red" stroked="f">
                              <v:shadow on="t" color="black" opacity="22936f" origin=",.5" offset="0,.63889mm"/>
                            </v:shape>
                            <v:shape id="Picture 33" o:spid="_x0000_s1074" type="#_x0000_t75" alt="http://2.bp.blogspot.com/_hJf6EghW5a8/TSR_L3Y8uKI/AAAAAAAAD0I/ft9I8En9x74/s1600/foton.gif" style="position:absolute;left:14382;top:6191;width:10097;height:6382;rotation:2037909fd;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W/4LCAAAA3AAAAA8AAABkcnMvZG93bnJldi54bWxET01rwkAQvQv+h2UEL6KbGEgldQ1aCBTa&#10;i7a9D9kxCc3OJtmtif++Wyh4m8f7nH0+mVbcaHCNZQXxJgJBXFrdcKXg86NY70A4j6yxtUwK7uQg&#10;P8xne8y0HflMt4uvRAhhl6GC2vsuk9KVNRl0G9sRB+5qB4M+wKGSesAxhJtWbqMolQYbDg01dvRS&#10;U/l9+TEKyr6/vsXjOyar071LZVHExF9KLRfT8RmEp8k/xP/uVx3mJ0/w90y4QB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91v+CwgAAANwAAAAPAAAAAAAAAAAAAAAAAJ8C&#10;AABkcnMvZG93bnJldi54bWxQSwUGAAAAAAQABAD3AAAAjgMAAAAA&#10;">
                              <v:imagedata r:id="rId11" o:title=""/>
                              <v:path arrowok="t"/>
                            </v:shape>
                            <v:shape id="Right Arrow 33" o:spid="_x0000_s1075" type="#_x0000_t13" style="position:absolute;left:29337;top:13716;width:10731;height:1187;rotation:1461692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nvwcUA&#10;AADcAAAADwAAAGRycy9kb3ducmV2LnhtbESPQWvCQBCF7wX/wzKCt7qxUivRVUQsCB5KYy/exuyY&#10;RLOzIbvG+O87h0JvM7w3732zXPeuVh21ofJsYDJOQBHn3lZcGPg5fr7OQYWIbLH2TAaeFGC9Grws&#10;MbX+wd/UZbFQEsIhRQNljE2qdchLchjGviEW7eJbh1HWttC2xYeEu1q/JclMO6xYGkpsaFtSfsvu&#10;zsA9P+9ufZhxlu0O3dfx+nGavp+NGQ37zQJUpD7+m/+u91bwp0Irz8gE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Ke/BxQAAANwAAAAPAAAAAAAAAAAAAAAAAJgCAABkcnMv&#10;ZG93bnJldi54bWxQSwUGAAAAAAQABAD1AAAAigMAAAAA&#10;" adj="20405" fillcolor="#00b0f0" stroked="f">
                              <v:shadow on="t" color="black" opacity="22936f" origin=",.5" offset="0,.63889mm"/>
                            </v:shape>
                            <v:shape id="Picture 35" o:spid="_x0000_s1076" type="#_x0000_t75" alt="http://neutronica.org/wp-content/uploads/2010/01/525px-Quark_structure_proton.png" style="position:absolute;left:38766;top:14001;width:7716;height:771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kYDbEAAAA3AAAAA8AAABkcnMvZG93bnJldi54bWxET0trAjEQvgv9D2EKvUjN2oK2W6PYQqvg&#10;xUcpPQ6baXZxM1mSdF399UYQvM3H95zJrLO1aMmHyrGC4SADQVw4XbFR8L37fHwBESKyxtoxKThS&#10;gNn0rjfBXLsDb6jdRiNSCIccFZQxNrmUoSjJYhi4hjhxf85bjAl6I7XHQwq3tXzKspG0WHFqKLGh&#10;j5KK/fbfKljjsu2Pd/Pf1cZ8mfX4tPh596zUw303fwMRqYs38dW91Gn+8ytcnkkXyOkZ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7kYDbEAAAA3AAAAA8AAAAAAAAAAAAAAAAA&#10;nwIAAGRycy9kb3ducmV2LnhtbFBLBQYAAAAABAAEAPcAAACQAwAAAAA=&#10;">
                              <v:imagedata r:id="rId10" o:title=""/>
                              <v:path arrowok="t"/>
                            </v:shape>
                            <v:shape id="Picture 33" o:spid="_x0000_s1077" type="#_x0000_t75" alt="http://2.bp.blogspot.com/_hJf6EghW5a8/TSR_L3Y8uKI/AAAAAAAAD0I/ft9I8En9x74/s1600/foton.gif" style="position:absolute;left:34480;width:5715;height:361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PST7EAAAA3AAAAA8AAABkcnMvZG93bnJldi54bWxEj0GLwkAMhe+C/2GIsDedKipLt6OIoHjx&#10;UHUPewud2BY7mdKZav33m8PC3hLey3tfsu3gGvWkLtSeDcxnCSjiwtuaSwO362H6CSpEZIuNZzLw&#10;pgDbzXiUYWr9i3N6XmKpJIRDigaqGNtU61BU5DDMfEss2t13DqOsXalthy8Jd41eJMlaO6xZGips&#10;aV9R8bj0zkB+fn+f8n7f1PP7+Ziv3er6Y1fGfEyG3ReoSEP8N/9dn6zgLwVfnpEJ9OY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zPST7EAAAA3AAAAA8AAAAAAAAAAAAAAAAA&#10;nwIAAGRycy9kb3ducmV2LnhtbFBLBQYAAAAABAAEAPcAAACQAwAAAAA=&#10;">
                              <v:imagedata r:id="rId12" o:title=""/>
                              <v:path arrowok="t"/>
                            </v:shape>
                            <v:shape id="Picture 33" o:spid="_x0000_s1078" type="#_x0000_t75" alt="http://2.bp.blogspot.com/_hJf6EghW5a8/TSR_L3Y8uKI/AAAAAAAAD0I/ft9I8En9x74/s1600/foton.gif" style="position:absolute;left:35528;top:2381;width:5715;height:3619;rotation:2787229fd;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VC1XBAAAA3AAAAA8AAABkcnMvZG93bnJldi54bWxET0tLw0AQvgv+h2UEb3bTolbSbkspKj1q&#10;2t7H7DRZmp0N2cnDf+8Kgrf5+J6z3k6+UQN10QU2MJ9loIjLYB1XBk7Ht4cXUFGQLTaBycA3Rdhu&#10;bm/WmNsw8icNhVQqhXDM0UAt0uZax7Imj3EWWuLEXULnURLsKm07HFO4b/Qiy561R8epocaW9jWV&#10;16L3Br76Rb98Ks58GN+dk0Kuw8fy1Zj7u2m3AiU0yb/4z32waf7jHH6fSRfozQ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iVC1XBAAAA3AAAAA8AAAAAAAAAAAAAAAAAnwIA&#10;AGRycy9kb3ducmV2LnhtbFBLBQYAAAAABAAEAPcAAACNAwAAAAA=&#10;">
                              <v:imagedata r:id="rId12" o:title=""/>
                              <v:path arrowok="t"/>
                            </v:shape>
                            <v:shape id="_x0000_s1079" type="#_x0000_t202" style="position:absolute;left:2000;top:2504;width:12192;height:3429;rotation:916716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izNsAA&#10;AADcAAAADwAAAGRycy9kb3ducmV2LnhtbERPzYrCMBC+C/sOYRa8aaouItVYqrCg4B629QGGZkyL&#10;zaQ0Wa1vb4QFb/Px/c4mG2wrbtT7xrGC2TQBQVw53bBRcC6/JysQPiBrbB2Tggd5yLYfow2m2t35&#10;l25FMCKGsE9RQR1Cl0rpq5os+qnriCN3cb3FEGFvpO7xHsNtK+dJspQWG44NNXa0r6m6Fn9WQXI8&#10;L3bHn7IIB+NnaB4nk8uTUuPPIV+DCDSEt/jffdBx/tccXs/EC+T2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fizNsAAAADcAAAADwAAAAAAAAAAAAAAAACYAgAAZHJzL2Rvd25y&#10;ZXYueG1sUEsFBgAAAAAEAAQA9QAAAIUDAAAAAA==&#10;" filled="f" stroked="f">
                              <v:textbox>
                                <w:txbxContent>
                                  <w:p w:rsidR="0052387C" w:rsidRPr="006713DD" w:rsidRDefault="0052387C">
                                    <w:r w:rsidRPr="006713DD">
                                      <w:t>electron beam</w:t>
                                    </w:r>
                                  </w:p>
                                </w:txbxContent>
                              </v:textbox>
                            </v:shape>
                            <v:shape id="_x0000_s1080" type="#_x0000_t202" style="position:absolute;left:1954;top:9632;width:12192;height:3429;rotation:-1194744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vIlMMA&#10;AADcAAAADwAAAGRycy9kb3ducmV2LnhtbERPS2sCMRC+C/6HMEIvolkfiG6NUm1Ltbf6gB6Hzbi7&#10;dDNZktRd/31TELzNx/ec5bo1lbiS86VlBaNhAoI4s7rkXMHp+D6Yg/ABWWNlmRTcyMN61e0sMdW2&#10;4S+6HkIuYgj7FBUUIdSplD4ryKAf2po4chfrDIYIXS61wyaGm0qOk2QmDZYcGwqsaVtQ9nP4NQpe&#10;3W1y/uh/fjdvPqkWmwvtW9lX6qnXvjyDCNSGh/ju3uk4fzqB/2fiB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vIlMMAAADcAAAADwAAAAAAAAAAAAAAAACYAgAAZHJzL2Rv&#10;d25yZXYueG1sUEsFBgAAAAAEAAQA9QAAAIgDAAAAAA==&#10;" filled="f" stroked="f">
                              <v:textbox>
                                <w:txbxContent>
                                  <w:p w:rsidR="0052387C" w:rsidRPr="006713DD" w:rsidRDefault="0052387C" w:rsidP="00DC7858">
                                    <w:r w:rsidRPr="006713DD">
                                      <w:t>E’</w:t>
                                    </w:r>
                                  </w:p>
                                </w:txbxContent>
                              </v:textbox>
                            </v:shape>
                            <v:shape id="_x0000_s1081" type="#_x0000_t202" style="position:absolute;left:24669;top:2000;width:12192;height:3429;rotation:-1310248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6XdsMA&#10;AADcAAAADwAAAGRycy9kb3ducmV2LnhtbERPTWsCMRC9F/wPYYReSs0qInY1ihYET5ZaKd3bsBk3&#10;wc1k2aTu1l/fFITe5vE+Z7nuXS2u1AbrWcF4lIEgLr22XCk4feye5yBCRNZYeyYFPxRgvRo8LDHX&#10;vuN3uh5jJVIIhxwVmBibXMpQGnIYRr4hTtzZtw5jgm0ldYtdCne1nGTZTDq0nBoMNvRqqLwcv52C&#10;p/3nrfh6sbqpCtnZ4mDeTNwq9TjsNwsQkfr4L7679zrNn07h75l0gV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6XdsMAAADcAAAADwAAAAAAAAAAAAAAAACYAgAAZHJzL2Rv&#10;d25yZXYueG1sUEsFBgAAAAAEAAQA9QAAAIgDAAAAAA==&#10;" filled="f" stroked="f">
                              <v:textbox>
                                <w:txbxContent>
                                  <w:p w:rsidR="0052387C" w:rsidRPr="006713DD" w:rsidRDefault="0052387C" w:rsidP="00DC7858">
                                    <w:r w:rsidRPr="006713DD">
                                      <w:t>scattered pion</w:t>
                                    </w:r>
                                  </w:p>
                                </w:txbxContent>
                              </v:textbox>
                            </v:shape>
                          </v:group>
                          <v:shape id="_x0000_s1082" type="#_x0000_t202" style="position:absolute;left:35718;top:20002;width:11627;height:4724;rotation:494925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LR8UA&#10;AADcAAAADwAAAGRycy9kb3ducmV2LnhtbESP0WrCQBBF34X+wzIF33SjaJHUVaRSiA8Wm/QDptlp&#10;EpqdTbPbuPr1bqHg2wz33jN31ttgWjFQ7xrLCmbTBARxaXXDlYKP4nWyAuE8ssbWMim4kIPt5mG0&#10;xlTbM7/TkPtKRAi7FBXU3neplK6syaCb2o44al+2N+jj2ldS93iOcNPKeZI8SYMNxws1dvRSU/md&#10;/xoFp/1neb2+nQJnobgcDz8uglZKjR/D7hmEp+Dv5v90pmP9xRL+nokT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YtHxQAAANwAAAAPAAAAAAAAAAAAAAAAAJgCAABkcnMv&#10;ZG93bnJldi54bWxQSwUGAAAAAAQABAD1AAAAigMAAAAA&#10;" filled="f" stroked="f">
                            <v:textbox>
                              <w:txbxContent>
                                <w:p w:rsidR="0052387C" w:rsidRPr="00356D24" w:rsidRDefault="0052387C" w:rsidP="003C428B">
                                  <w:pPr>
                                    <w:rPr>
                                      <w:rFonts w:cs="Calibri"/>
                                      <w:color w:val="FF0000"/>
                                    </w:rPr>
                                  </w:pPr>
                                  <w:r w:rsidRPr="00356D24">
                                    <w:rPr>
                                      <w:rFonts w:cs="Calibri"/>
                                      <w:b/>
                                      <w:color w:val="FF0000"/>
                                    </w:rPr>
                                    <w:t>Recoiled proton (UNDETECTED)</w:t>
                                  </w:r>
                                </w:p>
                                <w:p w:rsidR="0052387C" w:rsidRDefault="0052387C" w:rsidP="003C428B">
                                  <w:r>
                                    <w:t xml:space="preserve"> de</w:t>
                                  </w:r>
                                </w:p>
                              </w:txbxContent>
                            </v:textbox>
                          </v:shape>
                        </v:group>
                      </v:group>
                    </v:group>
                  </v:group>
                </v:group>
              </v:group>
              <v:shape id="_x0000_s1083" type="#_x0000_t202" style="position:absolute;left:7948;top:-31;width:34805;height:40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bz8IA&#10;AADcAAAADwAAAGRycy9kb3ducmV2LnhtbERPTWvCQBC9C/6HZQRvZlexoaZZpVQKnlq0rdDbkB2T&#10;YHY2ZLdJ+u+7BcHbPN7n5LvRNqKnzteONSwTBYK4cKbmUsPnx+viEYQPyAYbx6ThlzzsttNJjplx&#10;Ax+pP4VSxBD2GWqoQmgzKX1RkUWfuJY4chfXWQwRdqU0HQ4x3DZypVQqLdYcGyps6aWi4nr6sRq+&#10;3i7f57V6L/f2oR3cqCTbjdR6Phufn0AEGsNdfHMfTJy/T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5vPwgAAANwAAAAPAAAAAAAAAAAAAAAAAJgCAABkcnMvZG93&#10;bnJldi54bWxQSwUGAAAAAAQABAD1AAAAhwMAAAAA&#10;" filled="f" stroked="f">
                <v:textbox>
                  <w:txbxContent>
                    <w:p w:rsidR="0052387C" w:rsidRPr="006713DD" w:rsidRDefault="0052387C" w:rsidP="003C428B">
                      <w:pPr>
                        <w:rPr>
                          <w:i/>
                        </w:rPr>
                      </w:pPr>
                      <w:r w:rsidRPr="006713DD">
                        <w:rPr>
                          <w:i/>
                        </w:rPr>
                        <w:t>Fig. 3 Feynman Diagram of Pion Electroproduction</w:t>
                      </w:r>
                    </w:p>
                  </w:txbxContent>
                </v:textbox>
              </v:shape>
            </v:group>
            <v:shape id="_x0000_s1084" type="#_x0000_t202" style="position:absolute;left:8703;top:15169;width:687;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M+VMEA&#10;AADcAAAADwAAAGRycy9kb3ducmV2LnhtbERPS4vCMBC+C/sfwix402QXH7vVKMuK4ElRV2FvQzO2&#10;xWZSmmjrvzeC4G0+vudM560txZVqXzjW8NFXIIhTZwrONPztl70vED4gGywdk4YbeZjP3jpTTIxr&#10;eEvXXchEDGGfoIY8hCqR0qc5WfR9VxFH7uRqiyHCOpOmxiaG21J+KjWSFguODTlW9JtTet5drIbD&#10;+vR/HKhNtrDDqnGtkmy/pdbd9/ZnAiJQG17ip3tl4vzBG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PlTBAAAA3AAAAA8AAAAAAAAAAAAAAAAAmAIAAGRycy9kb3du&#10;cmV2LnhtbFBLBQYAAAAABAAEAPUAAACGAwAAAAA=&#10;" filled="f" stroked="f">
              <v:textbox>
                <w:txbxContent>
                  <w:p w:rsidR="0052387C" w:rsidRDefault="0052387C" w:rsidP="00D25F04">
                    <w:r>
                      <w:t>iii</w:t>
                    </w:r>
                  </w:p>
                </w:txbxContent>
              </v:textbox>
            </v:shape>
          </v:group>
        </w:pict>
      </w:r>
      <w:r>
        <w:rPr>
          <w:rFonts w:cs="Calibri"/>
        </w:rPr>
        <w:t xml:space="preserve"> In this scattering process, all particles [electron beam and the pion (through its decay photons)] but the recoiling proton is detected.  The recoiling and undetected proton must be identified through the conservation of energy and momentum; in general terms, the recoiling particle’s mass, calculated from energy and momentum, is calculated by subtracting all the detected energies and momenta from the original, total energy and momenta of the system.  If this “missing” or undetected mass is approximately 0.938 GeV, then the undetected particle can be said to be a proton.  If the missing mass is not close to that number, other particles have been produced, in a reaction that does not pertain to the goal of this experiment.  Hence, the calorimeter’s measurements of the pion’s decay photons must be accurate enough to differentiate between particles of similar masses: a proton and a delta, for example.</w:t>
      </w:r>
    </w:p>
    <w:p w:rsidR="0052387C" w:rsidRPr="00356D24" w:rsidRDefault="0052387C" w:rsidP="00E01802">
      <w:pPr>
        <w:spacing w:after="0"/>
        <w:ind w:firstLine="720"/>
        <w:rPr>
          <w:rFonts w:cs="Calibri"/>
        </w:rPr>
      </w:pPr>
    </w:p>
    <w:p w:rsidR="0052387C" w:rsidRPr="00356D24" w:rsidRDefault="0052387C" w:rsidP="00E01802">
      <w:pPr>
        <w:tabs>
          <w:tab w:val="left" w:pos="2955"/>
          <w:tab w:val="left" w:pos="3945"/>
        </w:tabs>
        <w:spacing w:after="0"/>
        <w:ind w:firstLine="720"/>
        <w:rPr>
          <w:rFonts w:cs="Calibri"/>
        </w:rPr>
      </w:pPr>
      <w:r w:rsidRPr="00356D24">
        <w:rPr>
          <w:rFonts w:cs="Calibri"/>
        </w:rPr>
        <w:tab/>
      </w:r>
      <w:r w:rsidRPr="00356D24">
        <w:rPr>
          <w:rFonts w:cs="Calibri"/>
        </w:rPr>
        <w:tab/>
      </w:r>
    </w:p>
    <w:p w:rsidR="0052387C" w:rsidRPr="00356D24" w:rsidRDefault="0052387C" w:rsidP="00B91B00">
      <w:pPr>
        <w:spacing w:after="0"/>
        <w:ind w:firstLine="720"/>
        <w:rPr>
          <w:rFonts w:cs="Calibri"/>
        </w:rPr>
      </w:pPr>
    </w:p>
    <w:p w:rsidR="0052387C" w:rsidRPr="00356D24" w:rsidRDefault="0052387C" w:rsidP="00C64C22">
      <w:pPr>
        <w:pStyle w:val="ListParagraph"/>
        <w:ind w:left="1800"/>
        <w:rPr>
          <w:rFonts w:cs="Calibri"/>
          <w:b/>
        </w:rPr>
      </w:pPr>
    </w:p>
    <w:p w:rsidR="0052387C" w:rsidRPr="00356D24" w:rsidRDefault="0052387C" w:rsidP="00C64C22">
      <w:pPr>
        <w:pStyle w:val="ListParagraph"/>
        <w:ind w:left="1800"/>
        <w:rPr>
          <w:rFonts w:cs="Calibri"/>
          <w:b/>
        </w:rPr>
      </w:pPr>
    </w:p>
    <w:p w:rsidR="0052387C" w:rsidRPr="00356D24" w:rsidRDefault="0052387C" w:rsidP="00C64C22">
      <w:pPr>
        <w:pStyle w:val="ListParagraph"/>
        <w:ind w:left="1800"/>
        <w:rPr>
          <w:rFonts w:cs="Calibri"/>
          <w:b/>
        </w:rPr>
      </w:pPr>
    </w:p>
    <w:p w:rsidR="0052387C" w:rsidRDefault="0052387C" w:rsidP="000915BB">
      <w:pPr>
        <w:pStyle w:val="Heading3"/>
        <w:jc w:val="center"/>
        <w:rPr>
          <w:color w:val="auto"/>
        </w:rPr>
      </w:pPr>
      <w:r w:rsidRPr="00663C2A">
        <w:rPr>
          <w:color w:val="auto"/>
        </w:rPr>
        <w:t>PROCEDURE</w:t>
      </w:r>
      <w:r>
        <w:rPr>
          <w:color w:val="auto"/>
        </w:rPr>
        <w:t>: Finding the Right Calorimeter Accuracy</w:t>
      </w:r>
    </w:p>
    <w:p w:rsidR="0052387C" w:rsidRDefault="0052387C" w:rsidP="006713DD"/>
    <w:p w:rsidR="0052387C" w:rsidRPr="006713DD" w:rsidRDefault="0052387C" w:rsidP="006713DD">
      <w:pPr>
        <w:ind w:firstLine="720"/>
      </w:pPr>
      <w:r>
        <w:t>First, an Excel program, based off an existing Fortran code for calculating kinematics (quantities like velocity, momentum, resolution, and energy) of charged pion electroproduction, was created to calculate approximately fifty quantities needed for the final missing mass equation (from the user’s input of the center of mass energy and the resolution):</w:t>
      </w:r>
    </w:p>
    <w:p w:rsidR="0052387C" w:rsidRDefault="0052387C" w:rsidP="006713DD">
      <w:pPr>
        <w:jc w:val="center"/>
      </w:pPr>
      <w:r>
        <w:pict>
          <v:shape id="_x0000_i1027" type="#_x0000_t75" style="width:82.5pt;height:15pt" equationxml="&lt;">
            <v:imagedata r:id="rId13" o:title="" chromakey="white"/>
          </v:shape>
        </w:pict>
      </w:r>
      <w:r>
        <w:t xml:space="preserve">             </w:t>
      </w:r>
    </w:p>
    <w:p w:rsidR="0052387C" w:rsidRDefault="0052387C" w:rsidP="006713DD">
      <w:r>
        <w:t xml:space="preserve">where Ep and Pp is energy and momentum of the proton, respectively.  After that, the three values (in separate columns) that would be detected by the calorimeter, pion energy, angle, and momentum were inversely distributed; as each value has one answer in a perfectly hypothetical world,  there was a need to simulate real life results.  Any measurement has associated with it an intrinsic uncertainty. For instance, if we make a measurement with a ruler, we can only quote our results to an accuracy of xyz mm. However, for most purposes this is sufficient. A detector is typically designed, so that one can make  the best measurement possible within the desired uncertainty. Like in the case with the ruler there will be an intrinsic uncertainty and to make the best measurement possible it is important to understand these. The actual calorimeter will thus not detect perfect (the computed) values (which assume a perfect detector!)! The intrinsic uncertainty of the calorimeter depends on how well one can measure, for instance, the momentum or energy of a particle. The inverse distributions allowed the creation of a dataset of varying numbers with the same average and standard deviation (user-inputted), for each calorimeter detected value.  This dataset of the now different calorimeter detected pion values resulted in a set of different missing mass values (they are calculated from the pion values).   The set of varying missing mass values were then Gaussian distributed. </w:t>
      </w:r>
      <w:r w:rsidRPr="00356D24">
        <w:t xml:space="preserve"> </w:t>
      </w:r>
      <w:r>
        <w:t xml:space="preserve">The Gaussian Distribution function is a way to show the probability of a proton to be calculated to have a certain mass for varying (imperfect), detected pion values (or for various calorimeter accuracies).  The peak of the Gaussian bell curves is the average value, the perfect or hypothetical number.  The median width of the curve from the center of the curve is the standard deviation, showing possible masses calculated for a particle for a certain calorimeter accuracy.  </w:t>
      </w:r>
    </w:p>
    <w:p w:rsidR="0052387C" w:rsidRPr="000915BB" w:rsidRDefault="0052387C" w:rsidP="00866C36">
      <w:pPr>
        <w:pStyle w:val="Heading3"/>
        <w:jc w:val="center"/>
        <w:rPr>
          <w:color w:val="auto"/>
        </w:rPr>
      </w:pPr>
      <w:r w:rsidRPr="000915BB">
        <w:rPr>
          <w:color w:val="auto"/>
        </w:rPr>
        <w:t>RESULTS (Gaussian Distributions)</w:t>
      </w:r>
    </w:p>
    <w:p w:rsidR="0052387C" w:rsidRDefault="0052387C" w:rsidP="000915BB">
      <w:pPr>
        <w:pStyle w:val="NoSpacing"/>
        <w:spacing w:line="276" w:lineRule="auto"/>
      </w:pPr>
    </w:p>
    <w:p w:rsidR="0052387C" w:rsidRDefault="0052387C" w:rsidP="000915BB">
      <w:pPr>
        <w:pStyle w:val="NoSpacing"/>
        <w:spacing w:line="276" w:lineRule="auto"/>
      </w:pPr>
      <w:r>
        <w:t xml:space="preserve">The graph of Calorimeter Accuracy of 0.1 GeV shows how suitable the calorimeter accuracy or resolution is suitable for the identification of the proton pion (blue bell curve); particles, with similar masses, have distinguishable peaks.  As the mass of the proton is 0.938 GeV, the Delta’s is 1.2 GeV, and the Eta’s is 0.15 GeV, the missing mass maximum uncertainty can be +/- 0.14 GeV;  With maximum error, the undetected proton mass will be calculated as 1.078 GeV or 0.798 GeV.  As shown on the chart below, the identification can become difficult if a missing mass value around 1 GeV is detected; as the pion and delta curves overlap in that value range.  </w:t>
      </w:r>
    </w:p>
    <w:p w:rsidR="0052387C" w:rsidRDefault="0052387C" w:rsidP="007E7F1E">
      <w:pPr>
        <w:pStyle w:val="NoSpacing"/>
        <w:spacing w:line="276" w:lineRule="auto"/>
      </w:pPr>
      <w:r>
        <w:rPr>
          <w:noProof/>
        </w:rPr>
        <w:pict>
          <v:shape id="Text Box 2" o:spid="_x0000_s1085" type="#_x0000_t202" style="position:absolute;margin-left:-.75pt;margin-top:-4.05pt;width:408pt;height:25.8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" stroked="f">
            <v:textbox>
              <w:txbxContent>
                <w:p w:rsidR="0052387C" w:rsidRDefault="0052387C">
                  <w:r w:rsidRPr="00866C36">
                    <w:rPr>
                      <w:i/>
                    </w:rPr>
                    <w:t>Fig. 4 Simulated Missing Mass Distribution for</w:t>
                  </w:r>
                  <w:r>
                    <w:rPr>
                      <w:i/>
                    </w:rPr>
                    <w:t xml:space="preserve"> a Calorimeter Resolution of 0.1 GeV</w:t>
                  </w:r>
                </w:p>
              </w:txbxContent>
            </v:textbox>
          </v:shape>
        </w:pict>
      </w:r>
      <w:r>
        <w:t xml:space="preserve"> </w:t>
      </w:r>
    </w:p>
    <w:p w:rsidR="0052387C" w:rsidRDefault="0052387C" w:rsidP="007E7F1E">
      <w:r>
        <w:rPr>
          <w:noProof/>
        </w:rPr>
        <w:pict>
          <v:group id="Group 179" o:spid="_x0000_s1086" style="position:absolute;margin-left:-21pt;margin-top:17.25pt;width:453pt;height:204pt;z-index:251654656" coordsize="57531,25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">
            <v:group id="Group 178" o:spid="_x0000_s1087" style="position:absolute;width:57531;height:25908" coordsize="57531,259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group id="Group 195" o:spid="_x0000_s1088" style="position:absolute;width:40659;height:25908" coordorigin="1508,11520" coordsize="6403,4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Chart 1" o:spid="_x0000_s1089" type="#_x0000_t75" style="position:absolute;left:1508;top:11520;width:6307;height:408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nhV3EAAAA2wAAAA8AAABkcnMvZG93bnJldi54bWxEj91qAjEUhO8LvkM4gjelZpXWytYoRRDs&#10;hRS1D3DYHDeLm5NtEvfn7Y1Q6OUwM98wq01va9GSD5VjBbNpBoK4cLriUsHPefeyBBEissbaMSkY&#10;KMBmPXpaYa5dx0dqT7EUCcIhRwUmxiaXMhSGLIapa4iTd3HeYkzSl1J77BLc1nKeZQtpseK0YLCh&#10;raHierpZBR36+m1/fl7g9fD9extM+7UcLkpNxv3nB4hIffwP/7X3WsHrOzy+pB8g1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CnhV3EAAAA2wAAAA8AAAAAAAAAAAAAAAAA&#10;nwIAAGRycy9kb3ducmV2LnhtbFBLBQYAAAAABAAEAPcAAACQAwAAAAA=&#10;">
                  <v:imagedata r:id="rId14" o:title=""/>
                  <o:lock v:ext="edit" aspectratio="f"/>
                </v:shape>
                <v:shape id="_x0000_s1090" type="#_x0000_t202" style="position:absolute;left:7275;top:15105;width:636;height: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52387C" w:rsidRDefault="0052387C" w:rsidP="0016588C">
                        <w:r>
                          <w:t>iv</w:t>
                        </w:r>
                      </w:p>
                    </w:txbxContent>
                  </v:textbox>
                </v:shape>
              </v:group>
              <v:shape id="TextBox 1" o:spid="_x0000_s1091" type="#_x0000_t202" style="position:absolute;left:42291;top:1333;width:15240;height:231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60CcQA&#10;AADbAAAADwAAAGRycy9kb3ducmV2LnhtbESPQWvCQBSE7wX/w/KEXopuLKHU6CaYgrQeqxU8PrLP&#10;bDT7Ns1uNf33bqHgcZiZb5hlMdhWXKj3jWMFs2kCgrhyuuFawdduPXkF4QOyxtYxKfglD0U+elhi&#10;pt2VP+myDbWIEPYZKjAhdJmUvjJk0U9dRxy9o+sthij7WuoerxFuW/mcJC/SYsNxwWBHb4aq8/bH&#10;KtA7/STN/D3drNPusD99lzNTlko9jofVAkSgIdzD/+0PrSCdw9+X+ANk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etAnEAAAA2wAAAA8AAAAAAAAAAAAAAAAAmAIAAGRycy9k&#10;b3ducmV2LnhtbFBLBQYAAAAABAAEAPUAAACJAwAAAAA=&#10;" filled="f" strokeweight="2pt">
                <v:path arrowok="t"/>
                <v:textbox>
                  <w:txbxContent>
                    <w:p w:rsidR="0052387C" w:rsidRPr="002626A2" w:rsidRDefault="0052387C" w:rsidP="002626A2">
                      <w:pPr>
                        <w:pStyle w:val="NormalWeb"/>
                        <w:spacing w:before="0" w:beforeAutospacing="0" w:after="0" w:afterAutospacing="0"/>
                        <w:textAlignment w:val="baseline"/>
                      </w:pPr>
                      <w:r w:rsidRPr="00356D24">
                        <w:rPr>
                          <w:rFonts w:ascii="Calibri" w:hAnsi="Calibri"/>
                          <w:b/>
                          <w:bCs/>
                          <w:color w:val="000000"/>
                          <w:kern w:val="24"/>
                        </w:rPr>
                        <w:t xml:space="preserve">Proton mass Mean: </w:t>
                      </w:r>
                      <w:r w:rsidRPr="00356D24">
                        <w:rPr>
                          <w:rFonts w:ascii="Calibri" w:hAnsi="Calibri"/>
                          <w:color w:val="000000"/>
                          <w:kern w:val="24"/>
                        </w:rPr>
                        <w:t>0.938 GeV</w:t>
                      </w:r>
                    </w:p>
                    <w:p w:rsidR="0052387C" w:rsidRPr="002626A2" w:rsidRDefault="0052387C" w:rsidP="002626A2">
                      <w:pPr>
                        <w:pStyle w:val="NormalWeb"/>
                        <w:spacing w:before="0" w:beforeAutospacing="0" w:after="0" w:afterAutospacing="0"/>
                        <w:textAlignment w:val="baseline"/>
                      </w:pPr>
                      <w:r w:rsidRPr="00356D24">
                        <w:rPr>
                          <w:rFonts w:ascii="Calibri" w:hAnsi="Calibri"/>
                          <w:b/>
                          <w:bCs/>
                          <w:color w:val="000000"/>
                          <w:kern w:val="24"/>
                        </w:rPr>
                        <w:t>Calorimeter STDEV</w:t>
                      </w:r>
                      <w:r w:rsidRPr="00356D24">
                        <w:rPr>
                          <w:rFonts w:ascii="Calibri" w:hAnsi="Calibri"/>
                          <w:color w:val="000000"/>
                          <w:kern w:val="24"/>
                        </w:rPr>
                        <w:t>: 0.1 GeV</w:t>
                      </w:r>
                    </w:p>
                    <w:p w:rsidR="0052387C" w:rsidRPr="00356D24" w:rsidRDefault="0052387C" w:rsidP="002626A2">
                      <w:pPr>
                        <w:pStyle w:val="NormalWeb"/>
                        <w:spacing w:before="0" w:beforeAutospacing="0" w:after="0" w:afterAutospacing="0"/>
                        <w:textAlignment w:val="baseline"/>
                        <w:rPr>
                          <w:rFonts w:ascii="Calibri" w:hAnsi="Calibri"/>
                          <w:color w:val="000000"/>
                          <w:kern w:val="24"/>
                        </w:rPr>
                      </w:pPr>
                      <w:r w:rsidRPr="00356D24">
                        <w:rPr>
                          <w:rFonts w:ascii="Calibri" w:hAnsi="Calibri"/>
                          <w:b/>
                          <w:bCs/>
                          <w:color w:val="000000"/>
                          <w:kern w:val="24"/>
                        </w:rPr>
                        <w:t xml:space="preserve"> Proton Missing Mass STDEV</w:t>
                      </w:r>
                      <w:r w:rsidRPr="00356D24">
                        <w:rPr>
                          <w:rFonts w:ascii="Calibri" w:hAnsi="Calibri"/>
                          <w:color w:val="000000"/>
                          <w:kern w:val="24"/>
                        </w:rPr>
                        <w:t>: 0.14 GeV</w:t>
                      </w:r>
                    </w:p>
                    <w:p w:rsidR="0052387C" w:rsidRPr="00356D24" w:rsidRDefault="0052387C" w:rsidP="002626A2">
                      <w:pPr>
                        <w:pStyle w:val="NormalWeb"/>
                        <w:spacing w:before="0" w:beforeAutospacing="0" w:after="0" w:afterAutospacing="0"/>
                        <w:textAlignment w:val="baseline"/>
                        <w:rPr>
                          <w:rFonts w:ascii="Calibri" w:hAnsi="Calibri"/>
                          <w:color w:val="000000"/>
                          <w:kern w:val="24"/>
                        </w:rPr>
                      </w:pPr>
                      <w:r w:rsidRPr="00356D24">
                        <w:rPr>
                          <w:rFonts w:ascii="Calibri" w:hAnsi="Calibri"/>
                          <w:b/>
                          <w:bCs/>
                          <w:color w:val="000000"/>
                          <w:kern w:val="24"/>
                        </w:rPr>
                        <w:t xml:space="preserve">Eta mass mean: 0.15 </w:t>
                      </w:r>
                      <w:r w:rsidRPr="00356D24">
                        <w:rPr>
                          <w:rFonts w:ascii="Calibri" w:hAnsi="Calibri"/>
                          <w:color w:val="000000"/>
                          <w:kern w:val="24"/>
                        </w:rPr>
                        <w:t>GeV</w:t>
                      </w:r>
                    </w:p>
                    <w:p w:rsidR="0052387C" w:rsidRPr="002626A2" w:rsidRDefault="0052387C" w:rsidP="002626A2">
                      <w:pPr>
                        <w:pStyle w:val="NormalWeb"/>
                        <w:spacing w:before="0" w:beforeAutospacing="0" w:after="0" w:afterAutospacing="0"/>
                        <w:textAlignment w:val="baseline"/>
                        <w:rPr>
                          <w:b/>
                        </w:rPr>
                      </w:pPr>
                      <w:r w:rsidRPr="00356D24">
                        <w:rPr>
                          <w:rFonts w:ascii="Calibri" w:hAnsi="Calibri"/>
                          <w:b/>
                          <w:color w:val="000000"/>
                          <w:kern w:val="24"/>
                        </w:rPr>
                        <w:t xml:space="preserve">Delta mass mean: 1.2 </w:t>
                      </w:r>
                      <w:r w:rsidRPr="00356D24">
                        <w:rPr>
                          <w:rFonts w:ascii="Calibri" w:hAnsi="Calibri"/>
                          <w:color w:val="000000"/>
                          <w:kern w:val="24"/>
                        </w:rPr>
                        <w:t>GeV</w:t>
                      </w:r>
                    </w:p>
                    <w:p w:rsidR="0052387C" w:rsidRPr="00356D24" w:rsidRDefault="0052387C" w:rsidP="002626A2">
                      <w:pPr>
                        <w:pStyle w:val="NormalWeb"/>
                        <w:spacing w:before="0" w:beforeAutospacing="0" w:after="0" w:afterAutospacing="0"/>
                        <w:textAlignment w:val="baseline"/>
                        <w:rPr>
                          <w:rFonts w:ascii="Calibri" w:hAnsi="Calibri"/>
                          <w:color w:val="000000"/>
                          <w:kern w:val="24"/>
                          <w:sz w:val="28"/>
                          <w:szCs w:val="28"/>
                        </w:rPr>
                      </w:pPr>
                    </w:p>
                    <w:p w:rsidR="0052387C" w:rsidRPr="00356D24" w:rsidRDefault="0052387C" w:rsidP="002626A2">
                      <w:pPr>
                        <w:pStyle w:val="NormalWeb"/>
                        <w:spacing w:before="0" w:beforeAutospacing="0" w:after="0" w:afterAutospacing="0"/>
                        <w:textAlignment w:val="baseline"/>
                        <w:rPr>
                          <w:rFonts w:ascii="Calibri" w:hAnsi="Calibri"/>
                          <w:color w:val="000000"/>
                          <w:kern w:val="24"/>
                          <w:sz w:val="28"/>
                          <w:szCs w:val="28"/>
                        </w:rPr>
                      </w:pPr>
                    </w:p>
                    <w:p w:rsidR="0052387C" w:rsidRPr="00356D24" w:rsidRDefault="0052387C" w:rsidP="002626A2">
                      <w:pPr>
                        <w:pStyle w:val="NormalWeb"/>
                        <w:spacing w:before="0" w:beforeAutospacing="0" w:after="0" w:afterAutospacing="0"/>
                        <w:textAlignment w:val="baseline"/>
                        <w:rPr>
                          <w:rFonts w:ascii="Calibri" w:hAnsi="Calibri"/>
                          <w:color w:val="000000"/>
                          <w:kern w:val="24"/>
                          <w:sz w:val="28"/>
                          <w:szCs w:val="28"/>
                        </w:rPr>
                      </w:pPr>
                    </w:p>
                    <w:p w:rsidR="0052387C" w:rsidRPr="00356D24" w:rsidRDefault="0052387C" w:rsidP="002626A2">
                      <w:pPr>
                        <w:pStyle w:val="NormalWeb"/>
                        <w:spacing w:before="0" w:beforeAutospacing="0" w:after="0" w:afterAutospacing="0"/>
                        <w:textAlignment w:val="baseline"/>
                        <w:rPr>
                          <w:rFonts w:ascii="Calibri" w:hAnsi="Calibri"/>
                          <w:color w:val="000000"/>
                          <w:kern w:val="24"/>
                          <w:sz w:val="28"/>
                          <w:szCs w:val="28"/>
                        </w:rPr>
                      </w:pPr>
                    </w:p>
                    <w:p w:rsidR="0052387C" w:rsidRDefault="0052387C" w:rsidP="002626A2">
                      <w:pPr>
                        <w:pStyle w:val="NormalWeb"/>
                        <w:spacing w:before="0" w:beforeAutospacing="0" w:after="0" w:afterAutospacing="0"/>
                        <w:textAlignment w:val="baseline"/>
                      </w:pPr>
                    </w:p>
                  </w:txbxContent>
                </v:textbox>
              </v:shape>
            </v:group>
            <v:shape id="Picture 15" o:spid="_x0000_s1092" type="#_x0000_t75" style="position:absolute;left:28765;top:12096;width:9906;height:847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31fHDAAAA3AAAAA8AAABkcnMvZG93bnJldi54bWxET01rwkAQvQv+h2WEXkQ3RrA1ukpbEaRe&#10;Wm3vQ3aSDWZnY3bV9N93C4K3ebzPWa47W4srtb5yrGAyTkAQ505XXCr4Pm5HLyB8QNZYOyYFv+Rh&#10;ver3lphpd+Mvuh5CKWII+wwVmBCaTEqfG7Lox64hjlzhWoshwraUusVbDLe1TJNkJi1WHBsMNvRu&#10;KD8dLlbB+VP/uL3ZFcVkVqRvw/l5vnn+UOpp0L0uQATqwkN8d+90nD9N4f+ZeIFc/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fV8cMAAADcAAAADwAAAAAAAAAAAAAAAACf&#10;AgAAZHJzL2Rvd25yZXYueG1sUEsFBgAAAAAEAAQA9wAAAI8DAAAAAA==&#10;" filled="t" stroked="t">
              <v:fill opacity="0"/>
              <v:imagedata r:id="rId15" o:title=""/>
              <v:path arrowok="t"/>
            </v:shape>
            <w10:wrap type="square"/>
          </v:group>
        </w:pict>
      </w:r>
    </w:p>
    <w:p w:rsidR="0052387C" w:rsidRDefault="0052387C" w:rsidP="007E7F1E"/>
    <w:p w:rsidR="0052387C" w:rsidRPr="007E7F1E" w:rsidRDefault="0052387C" w:rsidP="007E7F1E"/>
    <w:p w:rsidR="0052387C" w:rsidRDefault="0052387C" w:rsidP="008132CA"/>
    <w:p w:rsidR="0052387C" w:rsidRDefault="0052387C" w:rsidP="008132CA"/>
    <w:p w:rsidR="0052387C" w:rsidRDefault="0052387C" w:rsidP="008132CA"/>
    <w:p w:rsidR="0052387C" w:rsidRDefault="0052387C" w:rsidP="008132CA"/>
    <w:p w:rsidR="0052387C" w:rsidRDefault="0052387C" w:rsidP="008132CA"/>
    <w:p w:rsidR="0052387C" w:rsidRDefault="0052387C" w:rsidP="008132CA"/>
    <w:p w:rsidR="0052387C" w:rsidRDefault="0052387C" w:rsidP="008132CA"/>
    <w:p w:rsidR="0052387C" w:rsidRDefault="0052387C" w:rsidP="008132CA">
      <w:r>
        <w:rPr>
          <w:noProof/>
        </w:rPr>
        <w:pict>
          <v:group id="_x0000_s1093" style="position:absolute;margin-left:-52.5pt;margin-top:83.85pt;width:516.75pt;height:261.75pt;z-index:251658752" coordsize="65627,33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">
            <v:group id="Group 184" o:spid="_x0000_s1094" style="position:absolute;width:65627;height:33242" coordsize="65627,332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group id="Group 182" o:spid="_x0000_s1095" style="position:absolute;width:65627;height:33242" coordsize="65627,332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mJourCAAAA3AAAAA8A&#10;AAAAAAAAAAAAAAAAqgIAAGRycy9kb3ducmV2LnhtbFBLBQYAAAAABAAEAPoAAACZAwAAAAA=&#10;">
                <v:shape id="TextBox 1" o:spid="_x0000_s1096" type="#_x0000_t202" style="position:absolute;left:42386;top:4762;width:18669;height:222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omeMMA&#10;AADbAAAADwAAAGRycy9kb3ducmV2LnhtbESPQWvCQBSE70L/w/IKXkQ3Sig1dZVGEPWoVvD4yL5m&#10;02bfptlV4793hYLHYWa+YWaLztbiQq2vHCsYjxIQxIXTFZcKvg6r4TsIH5A11o5JwY08LOYvvRlm&#10;2l15R5d9KEWEsM9QgQmhyaT0hSGLfuQa4uh9u9ZiiLItpW7xGuG2lpMkeZMWK44LBhtaGip+92er&#10;QB/0QJrpOt2u0uZ0/PnLxybPleq/dp8fIAJ14Rn+b2+0gnQCjy/xB8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omeMMAAADbAAAADwAAAAAAAAAAAAAAAACYAgAAZHJzL2Rv&#10;d25yZXYueG1sUEsFBgAAAAAEAAQA9QAAAIgDAAAAAA==&#10;" filled="f" strokeweight="2pt">
                  <v:path arrowok="t"/>
                  <v:textbox>
                    <w:txbxContent>
                      <w:p w:rsidR="0052387C" w:rsidRPr="002626A2" w:rsidRDefault="0052387C" w:rsidP="001B324A">
                        <w:pPr>
                          <w:pStyle w:val="NormalWeb"/>
                          <w:spacing w:before="0" w:beforeAutospacing="0" w:after="0" w:afterAutospacing="0"/>
                          <w:textAlignment w:val="baseline"/>
                        </w:pPr>
                        <w:r w:rsidRPr="00356D24">
                          <w:rPr>
                            <w:rFonts w:ascii="Calibri" w:hAnsi="Calibri"/>
                            <w:b/>
                            <w:bCs/>
                            <w:color w:val="000000"/>
                            <w:kern w:val="24"/>
                          </w:rPr>
                          <w:t xml:space="preserve">Proton mass Mean: </w:t>
                        </w:r>
                        <w:r w:rsidRPr="00356D24">
                          <w:rPr>
                            <w:rFonts w:ascii="Calibri" w:hAnsi="Calibri"/>
                            <w:color w:val="000000"/>
                            <w:kern w:val="24"/>
                          </w:rPr>
                          <w:t>0.938 GeV</w:t>
                        </w:r>
                      </w:p>
                      <w:p w:rsidR="0052387C" w:rsidRPr="002626A2" w:rsidRDefault="0052387C" w:rsidP="001B324A">
                        <w:pPr>
                          <w:pStyle w:val="NormalWeb"/>
                          <w:spacing w:before="0" w:beforeAutospacing="0" w:after="0" w:afterAutospacing="0"/>
                          <w:textAlignment w:val="baseline"/>
                        </w:pPr>
                        <w:r w:rsidRPr="00356D24">
                          <w:rPr>
                            <w:rFonts w:ascii="Calibri" w:hAnsi="Calibri"/>
                            <w:b/>
                            <w:bCs/>
                            <w:color w:val="000000"/>
                            <w:kern w:val="24"/>
                          </w:rPr>
                          <w:t>Calorimeter STDEV</w:t>
                        </w:r>
                        <w:r w:rsidRPr="00356D24">
                          <w:rPr>
                            <w:rFonts w:ascii="Calibri" w:hAnsi="Calibri"/>
                            <w:color w:val="000000"/>
                            <w:kern w:val="24"/>
                          </w:rPr>
                          <w:t>: 0.05 GeV</w:t>
                        </w:r>
                      </w:p>
                      <w:p w:rsidR="0052387C" w:rsidRPr="00356D24" w:rsidRDefault="0052387C" w:rsidP="001B324A">
                        <w:pPr>
                          <w:pStyle w:val="NormalWeb"/>
                          <w:spacing w:before="0" w:beforeAutospacing="0" w:after="0" w:afterAutospacing="0"/>
                          <w:textAlignment w:val="baseline"/>
                          <w:rPr>
                            <w:rFonts w:ascii="Calibri" w:hAnsi="Calibri"/>
                            <w:color w:val="000000"/>
                            <w:kern w:val="24"/>
                          </w:rPr>
                        </w:pPr>
                        <w:r w:rsidRPr="00356D24">
                          <w:rPr>
                            <w:rFonts w:ascii="Calibri" w:hAnsi="Calibri"/>
                            <w:b/>
                            <w:bCs/>
                            <w:color w:val="000000"/>
                            <w:kern w:val="24"/>
                          </w:rPr>
                          <w:t xml:space="preserve"> Proton Missing Mass STDEV</w:t>
                        </w:r>
                        <w:r w:rsidRPr="00356D24">
                          <w:rPr>
                            <w:rFonts w:ascii="Calibri" w:hAnsi="Calibri"/>
                            <w:color w:val="000000"/>
                            <w:kern w:val="24"/>
                          </w:rPr>
                          <w:t>: 0.068 GeV</w:t>
                        </w:r>
                      </w:p>
                      <w:p w:rsidR="0052387C" w:rsidRPr="00356D24" w:rsidRDefault="0052387C" w:rsidP="001B324A">
                        <w:pPr>
                          <w:pStyle w:val="NormalWeb"/>
                          <w:spacing w:before="0" w:beforeAutospacing="0" w:after="0" w:afterAutospacing="0"/>
                          <w:textAlignment w:val="baseline"/>
                          <w:rPr>
                            <w:rFonts w:ascii="Calibri" w:hAnsi="Calibri"/>
                            <w:color w:val="000000"/>
                            <w:kern w:val="24"/>
                          </w:rPr>
                        </w:pPr>
                        <w:r w:rsidRPr="00356D24">
                          <w:rPr>
                            <w:rFonts w:ascii="Calibri" w:hAnsi="Calibri"/>
                            <w:b/>
                            <w:bCs/>
                            <w:color w:val="000000"/>
                            <w:kern w:val="24"/>
                          </w:rPr>
                          <w:t xml:space="preserve">Eta mass mean: 0.15 </w:t>
                        </w:r>
                        <w:r w:rsidRPr="00356D24">
                          <w:rPr>
                            <w:rFonts w:ascii="Calibri" w:hAnsi="Calibri"/>
                            <w:color w:val="000000"/>
                            <w:kern w:val="24"/>
                          </w:rPr>
                          <w:t>GeV</w:t>
                        </w:r>
                      </w:p>
                      <w:p w:rsidR="0052387C" w:rsidRPr="002626A2" w:rsidRDefault="0052387C" w:rsidP="001B324A">
                        <w:pPr>
                          <w:pStyle w:val="NormalWeb"/>
                          <w:spacing w:before="0" w:beforeAutospacing="0" w:after="0" w:afterAutospacing="0"/>
                          <w:textAlignment w:val="baseline"/>
                          <w:rPr>
                            <w:b/>
                          </w:rPr>
                        </w:pPr>
                        <w:r w:rsidRPr="00356D24">
                          <w:rPr>
                            <w:rFonts w:ascii="Calibri" w:hAnsi="Calibri"/>
                            <w:b/>
                            <w:color w:val="000000"/>
                            <w:kern w:val="24"/>
                          </w:rPr>
                          <w:t xml:space="preserve">Delta mass mean: 1.2 </w:t>
                        </w:r>
                        <w:r w:rsidRPr="00356D24">
                          <w:rPr>
                            <w:rFonts w:ascii="Calibri" w:hAnsi="Calibri"/>
                            <w:color w:val="000000"/>
                            <w:kern w:val="24"/>
                          </w:rPr>
                          <w:t>GeV</w:t>
                        </w:r>
                      </w:p>
                      <w:p w:rsidR="0052387C" w:rsidRPr="00356D24" w:rsidRDefault="0052387C" w:rsidP="001B324A">
                        <w:pPr>
                          <w:pStyle w:val="NormalWeb"/>
                          <w:spacing w:before="0" w:beforeAutospacing="0" w:after="0" w:afterAutospacing="0"/>
                          <w:textAlignment w:val="baseline"/>
                          <w:rPr>
                            <w:rFonts w:ascii="Calibri" w:hAnsi="Calibri"/>
                            <w:color w:val="000000"/>
                            <w:kern w:val="24"/>
                            <w:sz w:val="28"/>
                            <w:szCs w:val="28"/>
                          </w:rPr>
                        </w:pPr>
                      </w:p>
                      <w:p w:rsidR="0052387C" w:rsidRPr="00356D24" w:rsidRDefault="0052387C" w:rsidP="001B324A">
                        <w:pPr>
                          <w:pStyle w:val="NormalWeb"/>
                          <w:spacing w:before="0" w:beforeAutospacing="0" w:after="0" w:afterAutospacing="0"/>
                          <w:textAlignment w:val="baseline"/>
                          <w:rPr>
                            <w:rFonts w:ascii="Calibri" w:hAnsi="Calibri"/>
                            <w:color w:val="000000"/>
                            <w:kern w:val="24"/>
                            <w:sz w:val="28"/>
                            <w:szCs w:val="28"/>
                          </w:rPr>
                        </w:pPr>
                      </w:p>
                      <w:p w:rsidR="0052387C" w:rsidRPr="00356D24" w:rsidRDefault="0052387C" w:rsidP="001B324A">
                        <w:pPr>
                          <w:pStyle w:val="NormalWeb"/>
                          <w:spacing w:before="0" w:beforeAutospacing="0" w:after="0" w:afterAutospacing="0"/>
                          <w:textAlignment w:val="baseline"/>
                          <w:rPr>
                            <w:rFonts w:ascii="Calibri" w:hAnsi="Calibri"/>
                            <w:color w:val="000000"/>
                            <w:kern w:val="24"/>
                            <w:sz w:val="28"/>
                            <w:szCs w:val="28"/>
                          </w:rPr>
                        </w:pPr>
                      </w:p>
                      <w:p w:rsidR="0052387C" w:rsidRPr="00356D24" w:rsidRDefault="0052387C" w:rsidP="001B324A">
                        <w:pPr>
                          <w:pStyle w:val="NormalWeb"/>
                          <w:spacing w:before="0" w:beforeAutospacing="0" w:after="0" w:afterAutospacing="0"/>
                          <w:textAlignment w:val="baseline"/>
                          <w:rPr>
                            <w:rFonts w:ascii="Calibri" w:hAnsi="Calibri"/>
                            <w:color w:val="000000"/>
                            <w:kern w:val="24"/>
                            <w:sz w:val="28"/>
                            <w:szCs w:val="28"/>
                          </w:rPr>
                        </w:pPr>
                      </w:p>
                      <w:p w:rsidR="0052387C" w:rsidRDefault="0052387C" w:rsidP="001B324A">
                        <w:pPr>
                          <w:pStyle w:val="NormalWeb"/>
                          <w:spacing w:before="0" w:beforeAutospacing="0" w:after="0" w:afterAutospacing="0"/>
                          <w:textAlignment w:val="baseline"/>
                        </w:pPr>
                      </w:p>
                    </w:txbxContent>
                  </v:textbox>
                </v:shape>
                <v:shape id="Chart 4" o:spid="_x0000_s1097" type="#_x0000_t75" style="position:absolute;top:3810;width:40767;height:2943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k9bDAAAA2wAAAA8AAABkcnMvZG93bnJldi54bWxEj0GLwjAUhO+C/yE8YS+ypi4qpWsUERQR&#10;wd26e380z7bYvJQm2vrvjSB4HGbmG2a+7EwlbtS40rKC8SgCQZxZXXKu4O+0+YxBOI+ssbJMCu7k&#10;YLno9+aYaNvyL91Sn4sAYZeggsL7OpHSZQUZdCNbEwfvbBuDPsgml7rBNsBNJb+iaCYNlhwWCqxp&#10;XVB2Sa9Gwf9wvZmmx3L7s2/NcLU7xGNmp9THoFt9g/DU+Xf41d5pBZMJPL+EHyA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T1sMAAADbAAAADwAAAAAAAAAAAAAAAACf&#10;AgAAZHJzL2Rvd25yZXYueG1sUEsFBgAAAAAEAAQA9wAAAI8DAAAAAA==&#10;">
                  <v:imagedata r:id="rId16" o:title=""/>
                  <v:path arrowok="t"/>
                  <o:lock v:ext="edit" aspectratio="f"/>
                </v:shape>
                <v:shape id="Text Box 181" o:spid="_x0000_s1098" type="#_x0000_t202" style="position:absolute;left:5524;width:60103;height:2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Pp0MEA&#10;AADcAAAADwAAAGRycy9kb3ducmV2LnhtbERPzYrCMBC+L/gOYQQvi6Yuq9ZqFFdw8Vr1AabN2Bab&#10;SWmirW9vFha8zcf3O+ttb2rxoNZVlhVMJxEI4tzqigsFl/NhHINwHlljbZkUPMnBdjP4WGOibccp&#10;PU6+ECGEXYIKSu+bREqXl2TQTWxDHLirbQ36ANtC6ha7EG5q+RVFc2mw4tBQYkP7kvLb6W4UXI/d&#10;52zZZb/+ski/5z9YLTL7VGo07HcrEJ56/xb/u486zI+n8PdMuE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0D6dDBAAAA3AAAAA8AAAAAAAAAAAAAAAAAmAIAAGRycy9kb3du&#10;cmV2LnhtbFBLBQYAAAAABAAEAPUAAACGAwAAAAA=&#10;" stroked="f">
                  <v:textbox>
                    <w:txbxContent>
                      <w:p w:rsidR="0052387C" w:rsidRPr="00CE39AF" w:rsidRDefault="0052387C" w:rsidP="00CE39AF">
                        <w:pPr>
                          <w:rPr>
                            <w:i/>
                          </w:rPr>
                        </w:pPr>
                        <w:r w:rsidRPr="00CE39AF">
                          <w:rPr>
                            <w:i/>
                          </w:rPr>
                          <w:t>Fig.5 Simulated Missing Mass Distribution for a Calorimeter Resolution of 0.05 GeV</w:t>
                        </w:r>
                      </w:p>
                    </w:txbxContent>
                  </v:textbox>
                </v:shape>
              </v:group>
              <v:shape id="Picture 15" o:spid="_x0000_s1099" type="#_x0000_t75" style="position:absolute;left:29908;top:16668;width:9906;height:847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8EuY3DAAAA3AAAAA8AAABkcnMvZG93bnJldi54bWxET0trAjEQvgv9D2EKvYhmVbC6NYq2CKIX&#10;6+M+bGY3SzeTdZPq9t83guBtPr7nzBatrcSVGl86VjDoJyCIM6dLLhScjuveBIQPyBorx6Tgjzws&#10;5i+dGaba3fibrodQiBjCPkUFJoQ6ldJnhiz6vquJI5e7xmKIsCmkbvAWw20lh0kylhZLjg0Ga/o0&#10;lP0cfq2Cy16f3c5s8nwwzoer7vQy/XrfKvX22i4/QARqw1P8cG90nD8Zwf2ZeIGc/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wS5jcMAAADcAAAADwAAAAAAAAAAAAAAAACf&#10;AgAAZHJzL2Rvd25yZXYueG1sUEsFBgAAAAAEAAQA9wAAAI8DAAAAAA==&#10;" filled="t" stroked="t">
                <v:fill opacity="0"/>
                <v:imagedata r:id="rId15" o:title=""/>
                <v:path arrowok="t"/>
              </v:shape>
            </v:group>
            <v:shape id="_x0000_s1100" type="#_x0000_t202" style="position:absolute;left:35814;top:29908;width:4038;height:25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rsidR="0052387C" w:rsidRDefault="0052387C" w:rsidP="00CE39AF">
                    <w:r>
                      <w:t>v</w:t>
                    </w:r>
                  </w:p>
                </w:txbxContent>
              </v:textbox>
            </v:shape>
          </v:group>
        </w:pict>
      </w:r>
      <w:r>
        <w:t xml:space="preserve">However, if the calorimeter accuracy is increased to 0.05 GeV, the distributions of the proton and other possible occurring particles (in the reaction) become distinguished from each other. The missing mass accuracy is then +/- 0.068 GeV: Max error, the proton detected as 1.01 GeV or 0.87 GeV.  This is better; there is less uncertainty to our identification of a particle with that mass range, as a proton. </w:t>
      </w:r>
    </w:p>
    <w:p w:rsidR="0052387C" w:rsidRDefault="0052387C" w:rsidP="008132CA"/>
    <w:p w:rsidR="0052387C" w:rsidRDefault="0052387C" w:rsidP="00C64C22">
      <w:pPr>
        <w:pStyle w:val="NoSpacing"/>
        <w:spacing w:line="276" w:lineRule="auto"/>
      </w:pPr>
    </w:p>
    <w:p w:rsidR="0052387C" w:rsidRPr="007F3077" w:rsidRDefault="0052387C" w:rsidP="00C64C22">
      <w:pPr>
        <w:pStyle w:val="ListParagraph"/>
        <w:tabs>
          <w:tab w:val="left" w:pos="6975"/>
        </w:tabs>
        <w:ind w:left="1800"/>
        <w:rPr>
          <w:sz w:val="20"/>
        </w:rPr>
      </w:pPr>
    </w:p>
    <w:p w:rsidR="0052387C" w:rsidRDefault="0052387C" w:rsidP="00C64C22">
      <w:pPr>
        <w:ind w:left="720"/>
        <w:rPr>
          <w:rFonts w:ascii="Times New Roman" w:hAnsi="Times New Roman"/>
        </w:rPr>
      </w:pPr>
    </w:p>
    <w:p w:rsidR="0052387C" w:rsidRDefault="0052387C" w:rsidP="00C64C22">
      <w:pPr>
        <w:rPr>
          <w:rFonts w:ascii="Times New Roman" w:hAnsi="Times New Roman"/>
        </w:rPr>
      </w:pPr>
    </w:p>
    <w:p w:rsidR="0052387C" w:rsidRDefault="0052387C" w:rsidP="00C64C22">
      <w:pPr>
        <w:rPr>
          <w:rFonts w:ascii="Times New Roman" w:hAnsi="Times New Roman"/>
        </w:rPr>
      </w:pPr>
    </w:p>
    <w:p w:rsidR="0052387C" w:rsidRDefault="0052387C" w:rsidP="00C64C22">
      <w:pPr>
        <w:rPr>
          <w:rFonts w:ascii="Times New Roman" w:hAnsi="Times New Roman"/>
        </w:rPr>
      </w:pPr>
    </w:p>
    <w:p w:rsidR="0052387C" w:rsidRDefault="0052387C" w:rsidP="00C64C22">
      <w:pPr>
        <w:rPr>
          <w:rFonts w:ascii="Times New Roman" w:hAnsi="Times New Roman"/>
        </w:rPr>
      </w:pPr>
    </w:p>
    <w:p w:rsidR="0052387C" w:rsidRDefault="0052387C" w:rsidP="00C64C22">
      <w:pPr>
        <w:rPr>
          <w:rFonts w:ascii="Times New Roman" w:hAnsi="Times New Roman"/>
        </w:rPr>
      </w:pPr>
    </w:p>
    <w:p w:rsidR="0052387C" w:rsidRDefault="0052387C" w:rsidP="00C64C22">
      <w:pPr>
        <w:rPr>
          <w:rFonts w:ascii="Times New Roman" w:hAnsi="Times New Roman"/>
        </w:rPr>
      </w:pPr>
    </w:p>
    <w:p w:rsidR="0052387C" w:rsidRDefault="0052387C" w:rsidP="00C64C22">
      <w:r>
        <w:t xml:space="preserve">Note Fig. 6 shows that the calorimeter accuracy has a linear relationship with the missing mass accuracy [or how accurately the mass of the undetected particle can be calculated from the calorimeter detected (with some error) pion values].  This relationship in Fig. 6 does not seem to be linear due to rounding issues and the random part of the inverse distribution function. </w:t>
      </w:r>
    </w:p>
    <w:p w:rsidR="0052387C" w:rsidRDefault="0052387C" w:rsidP="00C64C22">
      <w:r>
        <w:rPr>
          <w:noProof/>
        </w:rPr>
        <w:pict>
          <v:group id="Group 189" o:spid="_x0000_s1101" style="position:absolute;margin-left:30pt;margin-top:10.2pt;width:408.15pt;height:260.65pt;z-index:251659776" coordorigin=",1333" coordsize="51835,33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">
            <v:group id="Group 193" o:spid="_x0000_s1102" style="position:absolute;left:2095;top:5238;width:44564;height:29198" coordorigin="2245,10389" coordsize="7018,45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 id="Chart 21" o:spid="_x0000_s1103" type="#_x0000_t75" style="position:absolute;left:2245;top:10389;width:7018;height:459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wdxfDAAAA2wAAAA8AAABkcnMvZG93bnJldi54bWxEj8FqwkAQhu8F32GZgpeimxYpEl1FhJYi&#10;emjU+5CdJmmzs2F3G+PbOwfB4/DP/818y/XgWtVTiI1nA6/TDBRx6W3DlYHT8WMyBxUTssXWMxm4&#10;UoT1avS0xNz6C39TX6RKCYRjjgbqlLpc61jW5DBOfUcs2Y8PDpOModI24EXgrtVvWfauHTYsF2rs&#10;aFtT+Vf8O6HM+30bmbpz8XnYbcLLLBW/3pjx87BZgEo0pMfyvf1lDczke3ERD9Cr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B3F8MAAADbAAAADwAAAAAAAAAAAAAAAACf&#10;AgAAZHJzL2Rvd25yZXYueG1sUEsFBgAAAAAEAAQA9wAAAI8DAAAAAA==&#10;">
                <v:imagedata r:id="rId17" o:title=""/>
                <o:lock v:ext="edit" aspectratio="f"/>
              </v:shape>
              <v:shape id="_x0000_s1104" type="#_x0000_t202" style="position:absolute;left:8492;top:14467;width:771;height:5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52387C" w:rsidRDefault="0052387C" w:rsidP="0016588C">
                      <w:r>
                        <w:t>vi</w:t>
                      </w:r>
                    </w:p>
                  </w:txbxContent>
                </v:textbox>
              </v:shape>
            </v:group>
            <v:shape id="_x0000_s1105" type="#_x0000_t202" style="position:absolute;top:1333;width:51835;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rsidR="0052387C" w:rsidRPr="00CE39AF" w:rsidRDefault="0052387C" w:rsidP="00CE39AF">
                    <w:pPr>
                      <w:rPr>
                        <w:i/>
                      </w:rPr>
                    </w:pPr>
                    <w:r w:rsidRPr="00CE39AF">
                      <w:rPr>
                        <w:i/>
                      </w:rPr>
                      <w:t>Fig.</w:t>
                    </w:r>
                    <w:r>
                      <w:rPr>
                        <w:i/>
                      </w:rPr>
                      <w:t xml:space="preserve"> 6 Effect of Calorimeter Resolution on the Simulated Missing Mass D</w:t>
                    </w:r>
                    <w:r w:rsidRPr="00CE39AF">
                      <w:rPr>
                        <w:i/>
                      </w:rPr>
                      <w:t>istribution</w:t>
                    </w:r>
                  </w:p>
                  <w:p w:rsidR="0052387C" w:rsidRDefault="0052387C"/>
                </w:txbxContent>
              </v:textbox>
            </v:shape>
            <w10:wrap type="square"/>
          </v:group>
        </w:pict>
      </w:r>
    </w:p>
    <w:p w:rsidR="0052387C" w:rsidRDefault="0052387C" w:rsidP="00C64C22"/>
    <w:p w:rsidR="0052387C" w:rsidRDefault="0052387C" w:rsidP="00C64C22"/>
    <w:p w:rsidR="0052387C" w:rsidRDefault="0052387C" w:rsidP="00C64C22"/>
    <w:p w:rsidR="0052387C" w:rsidRDefault="0052387C" w:rsidP="00C64C22"/>
    <w:p w:rsidR="0052387C" w:rsidRDefault="0052387C" w:rsidP="00C64C22">
      <w:pPr>
        <w:rPr>
          <w:rFonts w:ascii="Times New Roman" w:hAnsi="Times New Roman"/>
        </w:rPr>
      </w:pPr>
    </w:p>
    <w:p w:rsidR="0052387C" w:rsidRDefault="0052387C" w:rsidP="00C64C22">
      <w:pPr>
        <w:jc w:val="center"/>
        <w:rPr>
          <w:rFonts w:ascii="Times New Roman" w:hAnsi="Times New Roman"/>
        </w:rPr>
      </w:pPr>
    </w:p>
    <w:p w:rsidR="0052387C" w:rsidRDefault="0052387C" w:rsidP="00C64C22">
      <w:pPr>
        <w:rPr>
          <w:rFonts w:ascii="Times New Roman" w:hAnsi="Times New Roman"/>
        </w:rPr>
      </w:pPr>
    </w:p>
    <w:p w:rsidR="0052387C" w:rsidRDefault="0052387C" w:rsidP="00C64C22">
      <w:pPr>
        <w:rPr>
          <w:rFonts w:ascii="Times New Roman" w:hAnsi="Times New Roman"/>
        </w:rPr>
      </w:pPr>
    </w:p>
    <w:p w:rsidR="0052387C" w:rsidRDefault="0052387C" w:rsidP="00C64C22">
      <w:pPr>
        <w:rPr>
          <w:rFonts w:ascii="Times New Roman" w:hAnsi="Times New Roman"/>
        </w:rPr>
      </w:pPr>
    </w:p>
    <w:p w:rsidR="0052387C" w:rsidRDefault="0052387C" w:rsidP="00C64C22">
      <w:pPr>
        <w:rPr>
          <w:rFonts w:ascii="Times New Roman" w:hAnsi="Times New Roman"/>
        </w:rPr>
      </w:pPr>
    </w:p>
    <w:p w:rsidR="0052387C" w:rsidRDefault="0052387C" w:rsidP="00C64C22">
      <w:pPr>
        <w:spacing w:after="0"/>
        <w:rPr>
          <w:rFonts w:ascii="Times New Roman" w:hAnsi="Times New Roman"/>
        </w:rPr>
      </w:pPr>
    </w:p>
    <w:p w:rsidR="0052387C" w:rsidRDefault="0052387C" w:rsidP="00835F19">
      <w:pPr>
        <w:pStyle w:val="Heading3"/>
        <w:jc w:val="center"/>
        <w:rPr>
          <w:color w:val="auto"/>
        </w:rPr>
      </w:pPr>
      <w:r w:rsidRPr="00663C2A">
        <w:rPr>
          <w:color w:val="auto"/>
        </w:rPr>
        <w:t>CONCLUSION/OUTLOOK</w:t>
      </w:r>
    </w:p>
    <w:p w:rsidR="0052387C" w:rsidRDefault="0052387C" w:rsidP="00C64C22">
      <w:pPr>
        <w:pStyle w:val="NoSpacing"/>
        <w:spacing w:line="276" w:lineRule="auto"/>
      </w:pPr>
    </w:p>
    <w:p w:rsidR="0052387C" w:rsidRDefault="0052387C" w:rsidP="00C64C22">
      <w:pPr>
        <w:pStyle w:val="NoSpacing"/>
        <w:spacing w:line="276" w:lineRule="auto"/>
      </w:pPr>
      <w:r>
        <w:t xml:space="preserve">Analytical kinematic calculations have shown that the optimal accuracy of our calorimeter needs to be 0.05 GeV for the confident and correct identification of the undetected proton from other particles, such as delta and eta.  While the 0.1 GeV  calorimeter accuracy, reached with the lead glass, is also acceptable; the 0.05 GeV accuracy may be realized, by using a special material, for instance, lead tungstate (PBWO4).  In the nearby future, other design aspects of the hadronic calorimeter will have to be simulated through programs, such as SimCerenkov, a  Fortran program that tests parameters and dimensions of particle detectors, in order to find the optimum (efficient) design characteristics. These calorimeter properties include the block size of the material of lead tungsten, and the size, gains, and placement of photomultiplier tubes in the detector.  Finding the suitable accuracy through hypothetical equations and Gaussian distributions, of the hadronic calorimeter is an important step towards creating the pion detector, and thus, understanding the proton’s mysterious and complex substructure.  </w:t>
      </w:r>
    </w:p>
    <w:p w:rsidR="0052387C" w:rsidRPr="00663C2A" w:rsidRDefault="0052387C" w:rsidP="00C64C22">
      <w:pPr>
        <w:pStyle w:val="NoSpacing"/>
        <w:spacing w:line="276" w:lineRule="auto"/>
      </w:pPr>
    </w:p>
    <w:p w:rsidR="0052387C" w:rsidRDefault="0052387C" w:rsidP="00C64C22">
      <w:pPr>
        <w:pStyle w:val="NoSpacing"/>
        <w:spacing w:line="276" w:lineRule="auto"/>
        <w:rPr>
          <w:b/>
        </w:rPr>
      </w:pPr>
    </w:p>
    <w:p w:rsidR="0052387C" w:rsidRPr="00663C2A" w:rsidRDefault="0052387C" w:rsidP="00C64C22">
      <w:pPr>
        <w:pStyle w:val="Heading3"/>
        <w:jc w:val="center"/>
        <w:rPr>
          <w:color w:val="auto"/>
        </w:rPr>
      </w:pPr>
      <w:r w:rsidRPr="00663C2A">
        <w:rPr>
          <w:color w:val="auto"/>
        </w:rPr>
        <w:t>KAON DETECTOR STUDIES</w:t>
      </w:r>
    </w:p>
    <w:p w:rsidR="0052387C" w:rsidRDefault="0052387C" w:rsidP="00C64C22">
      <w:pPr>
        <w:pStyle w:val="NoSpacing"/>
        <w:spacing w:line="276" w:lineRule="auto"/>
      </w:pPr>
    </w:p>
    <w:p w:rsidR="0052387C" w:rsidRDefault="0052387C" w:rsidP="00950280">
      <w:pPr>
        <w:pStyle w:val="NoSpacing"/>
        <w:spacing w:line="276" w:lineRule="auto"/>
        <w:ind w:firstLine="720"/>
      </w:pPr>
      <w:r>
        <w:rPr>
          <w:noProof/>
        </w:rPr>
        <w:pict>
          <v:group id="Group 289" o:spid="_x0000_s1106" style="position:absolute;left:0;text-align:left;margin-left:-8.25pt;margin-top:14.45pt;width:238.8pt;height:302.75pt;z-index:251660800" coordsize="30327,38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">
            <v:group id="Group 191" o:spid="_x0000_s1107" style="position:absolute;width:29241;height:36474" coordsize="29241,364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group id="Group 2" o:spid="_x0000_s1108" style="position:absolute;top:6000;width:27965;height:30474" coordsize="35015,428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Picture 29" o:spid="_x0000_s1109" type="#_x0000_t75" style="position:absolute;left:25681;top:3700;width:9334;height:2913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CB7DAAAA2wAAAA8AAABkcnMvZG93bnJldi54bWxEj1FrAjEQhN8L/Q9hC77VXAVFr0YpLULx&#10;qdr+gOWyvVx72VyT1Tv99Y0g+DjMzDfMcj34Vh0ppiawgadxAYq4Crbh2sDX5+ZxDioJssU2MBk4&#10;UYL16v5uiaUNPe/ouJdaZQinEg04ka7UOlWOPKZx6Iiz9x2iR8ky1tpG7DPct3pSFDPtseG84LCj&#10;V0fV7/7gDeBPPMvmw8VptXtb9IfTH85la8zoYXh5BiU0yC18bb9bA5MFXL7kH6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6MIHsMAAADbAAAADwAAAAAAAAAAAAAAAACf&#10;AgAAZHJzL2Rvd25yZXYueG1sUEsFBgAAAAAEAAQA9wAAAI8DAAAAAA==&#10;">
                  <v:imagedata r:id="rId18" o:title=""/>
                </v:shape>
                <v:shape id="Picture 30" o:spid="_x0000_s1110" type="#_x0000_t75" style="position:absolute;width:26978;height:3276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Bt8C8AAAA2wAAAA8AAABkcnMvZG93bnJldi54bWxET70KwjAQ3gXfIZzgpqkKKtUoIghOiloH&#10;t6M522JzKU1s69ubQXD8+P7X286UoqHaFZYVTMYRCOLU6oIzBcntMFqCcB5ZY2mZFHzIwXbT760x&#10;1rblCzVXn4kQwi5GBbn3VSylS3My6Ma2Ig7c09YGfYB1JnWNbQg3pZxG0VwaLDg05FjRPqf0dX0b&#10;BXM7WTyaVJfJ/d6dknNCz0N7Umo46HYrEJ46/xf/3EetYBbWhy/hB8jNF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cQbfAvAAAANsAAAAPAAAAAAAAAAAAAAAAAJ8CAABkcnMv&#10;ZG93bnJldi54bWxQSwUGAAAAAAQABAD3AAAAiAMAAAAA&#10;">
                  <v:imagedata r:id="rId19" o:title=""/>
                </v:shape>
                <v:shape id="Straight Arrow Connector 9216" o:spid="_x0000_s1111" type="#_x0000_t32" style="position:absolute;left:23395;top:30370;width:12192;height:3048;rotation:9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GG+cQAAADbAAAADwAAAGRycy9kb3ducmV2LnhtbESPQWsCMRSE7wX/Q3iFXqRm7UKRrVGK&#10;tFBUKq6l58fmuVncvGyTqOu/N4LQ4zAz3zDTeW9bcSIfGscKxqMMBHHldMO1gp/d5/MERIjIGlvH&#10;pOBCAeazwcMUC+3OvKVTGWuRIBwKVGBi7AopQ2XIYhi5jjh5e+ctxiR9LbXHc4LbVr5k2au02HBa&#10;MNjRwlB1KI9WwarflP5olnr9+8H6O8/+hnWOSj099u9vICL18T98b39pBfkYbl/SD5C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IYb5xAAAANsAAAAPAAAAAAAAAAAA&#10;AAAAAKECAABkcnMvZG93bnJldi54bWxQSwUGAAAAAAQABAD5AAAAkgMAAAAA&#10;" strokeweight="3pt">
                  <v:stroke endarrow="open"/>
                  <v:shadow on="t" color="black" opacity="22936f" origin=",.5" offset="0,.63889mm"/>
                </v:shape>
                <v:shape id="TextBox 25" o:spid="_x0000_s1112" type="#_x0000_t202" style="position:absolute;left:24157;top:37990;width:7686;height:48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52387C" w:rsidRDefault="0052387C" w:rsidP="00B36F73">
                        <w:pPr>
                          <w:pStyle w:val="NormalWeb"/>
                          <w:spacing w:before="0" w:beforeAutospacing="0" w:after="0" w:afterAutospacing="0"/>
                        </w:pPr>
                        <w:r w:rsidRPr="00356D24">
                          <w:rPr>
                            <w:rFonts w:ascii="Calibri" w:hAnsi="Calibri"/>
                            <w:color w:val="000000"/>
                            <w:kern w:val="24"/>
                            <w:sz w:val="21"/>
                            <w:szCs w:val="21"/>
                          </w:rPr>
                          <w:t>PMTs</w:t>
                        </w:r>
                      </w:p>
                    </w:txbxContent>
                  </v:textbox>
                </v:shape>
                <v:shape id="Straight Arrow Connector 9218" o:spid="_x0000_s1113" type="#_x0000_t32" style="position:absolute;left:7393;top:8272;width:12192;height:7620;rotation: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7qlcUAAADbAAAADwAAAGRycy9kb3ducmV2LnhtbESPT2sCMRTE7wW/Q3iCt5rVBSlboxRB&#10;uoe1WBVpb4/N2z+4eVmSVLff3hQKHoeZ+Q2zXA+mE1dyvrWsYDZNQBCXVrdcKzgdt88vIHxA1thZ&#10;JgW/5GG9Gj0tMdP2xp90PYRaRAj7DBU0IfSZlL5syKCf2p44epV1BkOUrpba4S3CTSfnSbKQBluO&#10;Cw32tGmovBx+jIJ5Mbzbr8Lvz8fq43ufdHKXp5VSk/Hw9goi0BAe4f92rhWkKfx9iT9Ar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57qlcUAAADbAAAADwAAAAAAAAAA&#10;AAAAAAChAgAAZHJzL2Rvd25yZXYueG1sUEsFBgAAAAAEAAQA+QAAAJMDAAAAAA==&#10;" strokeweight="3pt">
                  <v:stroke endarrow="open"/>
                  <v:shadow on="t" color="black" opacity="22936f" origin=",.5" offset="0,.63889mm"/>
                </v:shape>
                <v:shape id="TextBox 28" o:spid="_x0000_s1114" type="#_x0000_t202" style="position:absolute;left:16537;top:2938;width:7620;height:41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52387C" w:rsidRDefault="0052387C" w:rsidP="00B36F73">
                        <w:pPr>
                          <w:pStyle w:val="NormalWeb"/>
                          <w:spacing w:before="0" w:beforeAutospacing="0" w:after="0" w:afterAutospacing="0"/>
                        </w:pPr>
                        <w:r w:rsidRPr="00356D24">
                          <w:rPr>
                            <w:rFonts w:ascii="Calibri" w:hAnsi="Calibri"/>
                            <w:color w:val="000000"/>
                            <w:kern w:val="24"/>
                            <w:sz w:val="21"/>
                            <w:szCs w:val="21"/>
                          </w:rPr>
                          <w:t>Aerogel Panels</w:t>
                        </w:r>
                      </w:p>
                    </w:txbxContent>
                  </v:textbox>
                </v:shape>
                <v:shape id="Straight Arrow Connector 9222" o:spid="_x0000_s1115" type="#_x0000_t32" style="position:absolute;left:16918;top:29227;width:16764;height:762;rotation:9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6/2sQAAADbAAAADwAAAGRycy9kb3ducmV2LnhtbESP3WrCQBSE7wXfYTlC73SjVZHoKkEQ&#10;WrDFvwc4ZI9J3OzZkN1q2qfvFgpeDjPzDbPadLYWd2p95VjBeJSAIM6drrhQcDnvhgsQPiBrrB2T&#10;gm/ysFn3eytMtXvwke6nUIgIYZ+igjKEJpXS5yVZ9CPXEEfv6lqLIcq2kLrFR4TbWk6SZC4tVhwX&#10;SmxoW1JuTl9WQXY7mP3Hu7XHbPqZzE1hfmY3o9TLoMuWIAJ14Rn+b79pBa8z+PsSf4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Dr/axAAAANsAAAAPAAAAAAAAAAAA&#10;AAAAAKECAABkcnMvZG93bnJldi54bWxQSwUGAAAAAAQABAD5AAAAkgMAAAAA&#10;" strokeweight="2pt">
                  <v:stroke endarrow="open"/>
                  <v:shadow on="t" color="black" opacity="24903f" origin=",.5" offset="0,.55556mm"/>
                </v:shape>
                <v:shape id="TextBox 34" o:spid="_x0000_s1116" type="#_x0000_t202" style="position:absolute;left:5009;top:1070;width:9242;height:36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52387C" w:rsidRDefault="0052387C" w:rsidP="00B36F73">
                        <w:pPr>
                          <w:pStyle w:val="NormalWeb"/>
                          <w:spacing w:before="0" w:beforeAutospacing="0" w:after="0" w:afterAutospacing="0"/>
                        </w:pPr>
                        <w:r w:rsidRPr="00356D24">
                          <w:rPr>
                            <w:rFonts w:ascii="Calibri" w:hAnsi="Calibri"/>
                            <w:color w:val="000000"/>
                            <w:kern w:val="24"/>
                            <w:sz w:val="21"/>
                            <w:szCs w:val="21"/>
                          </w:rPr>
                          <w:t>Front View</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9224" o:spid="_x0000_s1117" type="#_x0000_t88" style="position:absolute;left:21109;top:10558;width:3810;height:2133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LC58QA&#10;AADbAAAADwAAAGRycy9kb3ducmV2LnhtbESPT2sCMRTE70K/Q3iF3jRbK/5ZjSKlSosHcSv0+tg8&#10;k6Wbl2UTdf32TUHwOMzMb5jFqnO1uFAbKs8KXgcZCOLS64qNguP3pj8FESKyxtozKbhRgNXyqbfA&#10;XPsrH+hSRCMShEOOCmyMTS5lKC05DAPfECfv5FuHMcnWSN3iNcFdLYdZNpYOK04LFht6t1T+Fmen&#10;wIy2hZ/sm5k52K+x+fiZ7Y63qNTLc7eeg4jUxUf43v7UCt4m8P8l/Q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iwufEAAAA2wAAAA8AAAAAAAAAAAAAAAAAmAIAAGRycy9k&#10;b3ducmV2LnhtbFBLBQYAAAAABAAEAPUAAACJAwAAAAA=&#10;" adj="321" strokeweight="2pt">
                  <v:shadow on="t" color="black" opacity="24903f" origin=",.5" offset="0,.55556mm"/>
                  <v:textbox>
                    <w:txbxContent>
                      <w:p w:rsidR="0052387C" w:rsidRDefault="0052387C" w:rsidP="00B36F73"/>
                    </w:txbxContent>
                  </v:textbox>
                </v:shape>
              </v:group>
              <v:shape id="_x0000_s1118" type="#_x0000_t202" style="position:absolute;left:2381;width:26860;height:36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rsidR="0052387C" w:rsidRDefault="0052387C" w:rsidP="00183B21">
                      <w:r>
                        <w:rPr>
                          <w:i/>
                        </w:rPr>
                        <w:t>Fig 7: Schematic of the A</w:t>
                      </w:r>
                      <w:r w:rsidRPr="00950280">
                        <w:rPr>
                          <w:i/>
                        </w:rPr>
                        <w:t>erogel</w:t>
                      </w:r>
                      <w:r>
                        <w:t xml:space="preserve">  Detector</w:t>
                      </w:r>
                    </w:p>
                    <w:p w:rsidR="0052387C" w:rsidRDefault="0052387C"/>
                  </w:txbxContent>
                </v:textbox>
              </v:shape>
            </v:group>
            <v:shape id="_x0000_s1119" type="#_x0000_t202" style="position:absolute;left:25431;top:35147;width:4896;height:33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xwL8A&#10;AADcAAAADwAAAGRycy9kb3ducmV2LnhtbERPy4rCMBTdD/gP4QruxkTRQatRZAbBlTK+wN2lubbF&#10;5qY00da/NwvB5eG858vWluJBtS8caxj0FQji1JmCMw3Hw/p7AsIHZIOlY9LwJA/LRedrjolxDf/T&#10;Yx8yEUPYJ6ghD6FKpPRpThZ931XEkbu62mKIsM6kqbGJ4baUQ6V+pMWCY0OOFf3mlN72d6vhtL1e&#10;ziO1y/7suGpcqyTbqdS6121XMxCB2vARv90bo2E4iW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0HHAvwAAANwAAAAPAAAAAAAAAAAAAAAAAJgCAABkcnMvZG93bnJl&#10;di54bWxQSwUGAAAAAAQABAD1AAAAhAMAAAAA&#10;" filled="f" stroked="f">
              <v:textbox>
                <w:txbxContent>
                  <w:p w:rsidR="0052387C" w:rsidRDefault="0052387C" w:rsidP="00950280">
                    <w:r>
                      <w:t>vii</w:t>
                    </w:r>
                  </w:p>
                </w:txbxContent>
              </v:textbox>
            </v:shape>
            <w10:wrap type="square"/>
          </v:group>
        </w:pict>
      </w:r>
      <w:r>
        <w:t xml:space="preserve">The development of particle detectors has a broad field of standards.  There is a universal approach, beginning with designing and testing the detector through mathematical studies, such as with the calorimeter pion detector described in the previous section of this article and then the simulation and examination of detector properties in programs like Monte Carlo. After this, detector prototypes are built, and specific properties and responses of the detector are evaluated. Dr. Horn’s and her team of undergraduates are studying and experimenting on prototypes and simulations of the Cerenkov aerogel detector.  To acquire a broader view of particle physics, I conducted a small study on the aerogel component of this detector.   As a kaon (up, anti-strange quark), the charged particle studied by the CUA team, passes through the aerogel, faster than light in a vacuum, a flash of light is emitted. Aerogel has the least density of any known porous solids and is made from Silica Oxide.  One of the uses of Aerogel tiles comes from the fact that it can have different indices of refraction (this is a measure of the speed of light in a substance).  Different particles, having their own unique masses and thus momenta, will only emit light in certain indices of aerogel, (making aerogel an opportune particle detector). My task was to verify the labeled indices of the aerogel tiles, shipped from the Bates MIT Laboratory, and thus possibly misplaced in labeled boxes.  For example, the kaon’s momentum range requires the chosen indices are 1.03 and 1.015 for Cerenkov radiation, for a measurable flash of light (photo-electrons) to be emitted.  One must measure the density of the tile, p, to calculate the index, n though the equation: </w:t>
      </w:r>
    </w:p>
    <w:p w:rsidR="0052387C" w:rsidRDefault="0052387C" w:rsidP="00C64C22">
      <w:pPr>
        <w:pStyle w:val="NoSpacing"/>
        <w:spacing w:line="276" w:lineRule="auto"/>
        <w:ind w:firstLine="720"/>
      </w:pPr>
    </w:p>
    <w:p w:rsidR="0052387C" w:rsidRDefault="0052387C" w:rsidP="008132CA">
      <w:pPr>
        <w:pStyle w:val="NoSpacing"/>
        <w:spacing w:line="276" w:lineRule="auto"/>
        <w:ind w:firstLine="720"/>
        <w:jc w:val="center"/>
      </w:pPr>
      <w:r>
        <w:t>n=1 +0.21p</w:t>
      </w:r>
    </w:p>
    <w:p w:rsidR="0052387C" w:rsidRDefault="0052387C" w:rsidP="00155422">
      <w:pPr>
        <w:pStyle w:val="NoSpacing"/>
        <w:spacing w:line="276" w:lineRule="auto"/>
        <w:ind w:firstLine="720"/>
      </w:pPr>
    </w:p>
    <w:p w:rsidR="0052387C" w:rsidRDefault="0052387C" w:rsidP="00155422">
      <w:pPr>
        <w:pStyle w:val="NoSpacing"/>
        <w:spacing w:line="276" w:lineRule="auto"/>
        <w:ind w:firstLine="720"/>
      </w:pPr>
      <w:r>
        <w:t>The conventional, simple method of measuring the width, length, and height of the tiles to find the volume is not accurate enough, for the tiles are irregular, fragile and often chipped. In the determination of the indices of aerogel tiles, each tile was photographed from the top view beside a drawn square with a known area, after being weighted.  Then, the photographs were opened in Adobe Photoshop, and the top of the tile was selected through the marquee tool.  After that, the selection was analyzed with the statistics histogram tool; the number of selected pixels (the tile’s top) was found.  Finally, to convert pixels into metric units the drawn square was selected and its pixel number was recorded.  The known drawn square’s metric dimensions were combined with its pixel number; this ratio was used as a conversion factor from the aerogel’s pixel number to its metric (cm^2) dimensions.  As, the width of each tile was fairly uniform, it was measured with a basic ruler.  Density, and thus the index, could be then calculated accurately:</w:t>
      </w:r>
    </w:p>
    <w:p w:rsidR="0052387C" w:rsidRDefault="0052387C" w:rsidP="00C64C22">
      <w:pPr>
        <w:pStyle w:val="NoSpacing"/>
        <w:spacing w:line="276" w:lineRule="auto"/>
        <w:jc w:val="center"/>
      </w:pPr>
    </w:p>
    <w:p w:rsidR="0052387C" w:rsidRDefault="0052387C" w:rsidP="00C64C22">
      <w:pPr>
        <w:pStyle w:val="NoSpacing"/>
        <w:spacing w:line="276" w:lineRule="auto"/>
        <w:jc w:val="center"/>
      </w:pPr>
      <w:r>
        <w:t>p=(top of tile x width)/weight</w:t>
      </w:r>
    </w:p>
    <w:p w:rsidR="0052387C" w:rsidRDefault="0052387C" w:rsidP="00C64C22">
      <w:pPr>
        <w:pStyle w:val="NoSpacing"/>
        <w:spacing w:line="276" w:lineRule="auto"/>
        <w:jc w:val="center"/>
      </w:pPr>
    </w:p>
    <w:p w:rsidR="0052387C" w:rsidRDefault="0052387C" w:rsidP="00C64C22">
      <w:pPr>
        <w:tabs>
          <w:tab w:val="left" w:pos="6975"/>
        </w:tabs>
      </w:pPr>
      <w:r w:rsidRPr="00081831">
        <w:t>This method</w:t>
      </w:r>
      <w:r>
        <w:t>, based on biological techniques</w:t>
      </w:r>
      <w:r w:rsidRPr="001320F6">
        <w:rPr>
          <w:vertAlign w:val="superscript"/>
        </w:rPr>
        <w:t>1</w:t>
      </w:r>
      <w:r>
        <w:t xml:space="preserve"> of measuring leaf area in plant growth analysis, thus reduced</w:t>
      </w:r>
      <w:r w:rsidRPr="00081831">
        <w:t xml:space="preserve"> index uncert</w:t>
      </w:r>
      <w:r>
        <w:t>ainty, and successfully accounted</w:t>
      </w:r>
      <w:r w:rsidRPr="00081831">
        <w:t xml:space="preserve"> for chips and other aerogel deformities. </w:t>
      </w:r>
      <w:r>
        <w:t xml:space="preserve"> </w:t>
      </w:r>
    </w:p>
    <w:p w:rsidR="0052387C" w:rsidRDefault="0052387C" w:rsidP="00C64C22">
      <w:pPr>
        <w:tabs>
          <w:tab w:val="left" w:pos="6975"/>
        </w:tabs>
      </w:pPr>
      <w:r>
        <w:rPr>
          <w:noProof/>
        </w:rPr>
        <w:pict>
          <v:group id="Group 291" o:spid="_x0000_s1120" style="position:absolute;margin-left:15pt;margin-top:3.15pt;width:405pt;height:222pt;z-index:251661824" coordsize="51435,28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">
            <v:group id="Group 200" o:spid="_x0000_s1121" style="position:absolute;left:10382;top:4381;width:33102;height:23813" coordorigin="3490,8989" coordsize="5213,37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group id="Group 16386" o:spid="_x0000_s1122" style="position:absolute;left:3490;top:8989;width:4815;height:3750" coordsize="32861,281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Group 16384" o:spid="_x0000_s1123" style="position:absolute;width:32861;height:28194" coordsize="32861,281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group id="Group 9247" o:spid="_x0000_s1124" style="position:absolute;width:32861;height:28194" coordsize="32861,281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group id="Group 9242" o:spid="_x0000_s1125" style="position:absolute;width:32861;height:28194" coordsize="32861,281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9241" o:spid="_x0000_s1126" style="position:absolute;width:32861;height:28194" coordsize="32861,281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group id="Group 9237" o:spid="_x0000_s1127" style="position:absolute;width:32861;height:28194" coordsize="32861,281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group id="Group 9234" o:spid="_x0000_s1128" style="position:absolute;width:32861;height:28194" coordsize="32861,281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 9232" o:spid="_x0000_s1129" style="position:absolute;width:32861;height:28194" coordsize="32861,281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Picture 5" o:spid="_x0000_s1130" type="#_x0000_t75" style="position:absolute;width:32861;height:2819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BXgXCAAAA2wAAAA8AAABkcnMvZG93bnJldi54bWxEj09rAkEMxe8Fv8MQobc62x6KbB1FKwXB&#10;k38uvcWduLO4k1l2oq7f3hwKvSW8l/d+mS2G2Job9blJ7OB9UoAhrpJvuHZwPPy8TcFkQfbYJiYH&#10;D8qwmI9eZlj6dOcd3fZSGw3hXKKDINKV1uYqUMQ8SR2xaufURxRd+9r6Hu8aHlv7URSfNmLD2hCw&#10;o+9A1WV/jQ5+q+3aSyvxWm9XEjweVqe8du51PCy/wAgN8m/+u954xVd6/UUHsPM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AAV4FwgAAANsAAAAPAAAAAAAAAAAAAAAAAJ8C&#10;AABkcnMvZG93bnJldi54bWxQSwUGAAAAAAQABAD3AAAAjgMAAAAA&#10;">
                                <v:imagedata r:id="rId20" o:title=""/>
                                <v:path arrowok="t"/>
                              </v:shape>
                              <v:line id="Straight Connector 9225" o:spid="_x0000_s1131" style="position:absolute;visibility:visible" from="2476,3333" to="15525,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y/Or4AAADbAAAADwAAAGRycy9kb3ducmV2LnhtbESPQQvCMAyF74L/oUTwpp0iItMqIgq7&#10;eHB68RbWuA3XdLRV57+3guAt4b3v5WW16UwjnuR8bVnBZJyAIC6srrlUcDkfRgsQPiBrbCyTgjd5&#10;2Kz7vRWm2r74RM88lCKGsE9RQRVCm0rpi4oM+rFtiaN2s85giKsrpXb4iuGmkdMkmUuDNccLFba0&#10;q6i45w8Ta+hr3VK2zX3jZ7fjaT9zZ5kpNRx02yWIQF34m390piM3ge8vcQC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UnL86vgAAANsAAAAPAAAAAAAAAAAAAAAAAKEC&#10;AABkcnMvZG93bnJldi54bWxQSwUGAAAAAAQABAD5AAAAjAMAAAAA&#10;" strokecolor="#4a7ebb" strokeweight="1.5pt">
                                <v:stroke dashstyle="3 1"/>
                              </v:line>
                              <v:line id="Straight Connector 9226" o:spid="_x0000_s1132" style="position:absolute;flip:y;visibility:visible" from="1809,3333" to="2286,16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5Y8EAAADbAAAADwAAAGRycy9kb3ducmV2LnhtbERPTWvCQBC9F/wPywje6kYLpY2uIoJg&#10;9VSrB29jdkyC2dmQncT4791Cobd5vM+ZL3tXqY6aUHo2MBknoIgzb0vODRx/Nq8foIIgW6w8k4EH&#10;BVguBi9zTK2/8zd1B8lVDOGQooFCpE61DllBDsPY18SRu/rGoUTY5No2eI/hrtLTJHnXDkuODQXW&#10;tC4oux1aZ6A7yuny1U5aOW9Pud7zLrx97owZDfvVDJRQL//iP/fWxvlT+P0lHqA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8HljwQAAANsAAAAPAAAAAAAAAAAAAAAA&#10;AKECAABkcnMvZG93bnJldi54bWxQSwUGAAAAAAQABAD5AAAAjwMAAAAA&#10;" strokecolor="#4a7ebb" strokeweight="1.5pt">
                                <v:stroke dashstyle="3 1"/>
                              </v:line>
                              <v:line id="Straight Connector 9228" o:spid="_x0000_s1133" style="position:absolute;flip:x y;visibility:visible" from="1809,16097" to="5334,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k6F8EAAADbAAAADwAAAGRycy9kb3ducmV2LnhtbERPTYvCMBC9C/sfwix407QqKl1TWQRB&#10;RITqXvY2NLNt2WZSm6jVX28Ewds83ucslp2pxYVaV1lWEA8jEMS51RUXCn6O68EchPPIGmvLpOBG&#10;DpbpR2+BibZXzuhy8IUIIewSVFB63yRSurwkg25oG+LA/dnWoA+wLaRu8RrCTS1HUTSVBisODSU2&#10;tCop/z+cjYJtgzqbzu7n3T77tbd4fqwnp7tS/c/u+wuEp86/xS/3Rof5Y3j+Eg6Q6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2ToXwQAAANsAAAAPAAAAAAAAAAAAAAAA&#10;AKECAABkcnMvZG93bnJldi54bWxQSwUGAAAAAAQABAD5AAAAjwMAAAAA&#10;" strokecolor="#4a7ebb" strokeweight="1.5pt">
                                <v:stroke dashstyle="3 1"/>
                              </v:line>
                              <v:line id="Straight Connector 9230" o:spid="_x0000_s1134" style="position:absolute;flip:x y;visibility:visible" from="15525,3333" to="16097,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CiY8MAAADbAAAADwAAAGRycy9kb3ducmV2LnhtbERPTWvCQBC9F/oflin0VjcpohJdgxQK&#10;pZRC1Iu3ITsmwexsmt3EJL++Kwje5vE+Z5MOphY9ta6yrCCeRSCIc6srLhQcD59vKxDOI2usLZOC&#10;kRyk2+enDSbaXjmjfu8LEULYJaig9L5JpHR5SQbdzDbEgTvb1qAPsC2kbvEawk0t36NoIQ1WHBpK&#10;bOijpPyy74yC7wZ1tlhO3c9vdrJjvDrU879JqdeXYbcG4WnwD/Hd/aXD/DncfgkHyO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womPDAAAA2wAAAA8AAAAAAAAAAAAA&#10;AAAAoQIAAGRycy9kb3ducmV2LnhtbFBLBQYAAAAABAAEAPkAAACRAwAAAAA=&#10;" strokecolor="#4a7ebb" strokeweight="1.5pt">
                                <v:stroke dashstyle="3 1"/>
                              </v:line>
                              <v:line id="Straight Connector 9231" o:spid="_x0000_s1135" style="position:absolute;flip:x;visibility:visible" from="13906,17335" to="16097,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nhF8EAAADbAAAADwAAAGRycy9kb3ducmV2LnhtbERPS2vCQBC+F/oflil4qxsVSxtdpQiC&#10;j1OtHnqbZsckNDsbspMY/70rCL3Nx/ec+bJ3leqoCaVnA6NhAoo487bk3MDxe/36DioIssXKMxm4&#10;UoDl4vlpjqn1F/6i7iC5iiEcUjRQiNSp1iEryGEY+po4cmffOJQIm1zbBi8x3FV6nCRv2mHJsaHA&#10;mlYFZX+H1hnojnL63bajVn42p1zveRcmHztjBi/95wyUUC//4od7Y+P8Kdx/iQf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GeEXwQAAANsAAAAPAAAAAAAAAAAAAAAA&#10;AKECAABkcnMvZG93bnJldi54bWxQSwUGAAAAAAQABAD5AAAAjwMAAAAA&#10;" strokecolor="#4a7ebb" strokeweight="1.5pt">
                                <v:stroke dashstyle="3 1"/>
                              </v:line>
                            </v:group>
                            <v:line id="Straight Connector 9233" o:spid="_x0000_s1136" style="position:absolute;visibility:visible" from="5334,17811" to="13906,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UnTr4AAADbAAAADwAAAGRycy9kb3ducmV2LnhtbESPQQvCMAyF74L/oUTwpp0iItMqIgq7&#10;eHB68RbWuA3XdLRV57+3guAt4b3v5WW16UwjnuR8bVnBZJyAIC6srrlUcDkfRgsQPiBrbCyTgjd5&#10;2Kz7vRWm2r74RM88lCKGsE9RQRVCm0rpi4oM+rFtiaN2s85giKsrpXb4iuGmkdMkmUuDNccLFba0&#10;q6i45w8Ta+hr3VK2zX3jZ7fjaT9zZ5kpNRx02yWIQF34m390piM3h+8vcQC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bdSdOvgAAANsAAAAPAAAAAAAAAAAAAAAAAKEC&#10;AABkcnMvZG93bnJldi54bWxQSwUGAAAAAAQABAD5AAAAjAMAAAAA&#10;" strokecolor="#4a7ebb" strokeweight="1.5pt">
                              <v:stroke dashstyle="3 1"/>
                            </v:line>
                          </v:group>
                          <v:shape id="Straight Arrow Connector 9235" o:spid="_x0000_s1137" type="#_x0000_t32" style="position:absolute;left:6858;top:9906;width:10287;height:40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J/cAAAADbAAAADwAAAGRycy9kb3ducmV2LnhtbERPTWsCMRC9F/wPYYReSs1awcrWKCIo&#10;vVYr4m3YTHeXJpMliW7qr28Ewds83ufMl8kacSEfWscKxqMCBHHldMu1gu/95nUGIkRkjcYxKfij&#10;AMvF4GmOpXY9f9FlF2uRQziUqKCJsSulDFVDFsPIdcSZ+3HeYszQ11J77HO4NfKtKKbSYsu5ocGO&#10;1g1Vv7uzVWCPZvtiDqiPh3TyLk2u1HdXpZ6HafUBIlKKD/Hd/anz/He4/ZIPk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Ofif3AAAAA2wAAAA8AAAAAAAAAAAAAAAAA&#10;oQIAAGRycy9kb3ducmV2LnhtbFBLBQYAAAAABAAEAPkAAACOAwAAAAA=&#10;" strokecolor="#f79646" strokeweight="2pt">
                            <v:stroke endarrow="open"/>
                            <v:shadow on="t" color="black" opacity="24903f" origin=",.5" offset="0,.55556mm"/>
                          </v:shape>
                          <v:oval id="Oval 9236" o:spid="_x0000_s1138" style="position:absolute;left:17145;top:12763;width:6000;height:26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woxcQA&#10;AADbAAAADwAAAGRycy9kb3ducmV2LnhtbESPT2sCMRDF74V+hzCF3mpWqWJXoxRBKPTkH+x12Iyb&#10;bTeTbZLq7rfvHARvM7w37/1mue59qy4UUxPYwHhUgCKugm24NnA8bF/moFJGttgGJgMDJVivHh+W&#10;WNpw5R1d9rlWEsKpRAMu567UOlWOPKZR6IhFO4foMcsaa20jXiXct3pSFDPtsWFpcNjRxlH1s//z&#10;Bmjmh7fh27nXr/F8E8Pv9HT47Ix5furfF6Ay9fluvl1/WMEXWPlFBt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sKMXEAAAA2wAAAA8AAAAAAAAAAAAAAAAAmAIAAGRycy9k&#10;b3ducmV2LnhtbFBLBQYAAAAABAAEAPUAAACJAwAAAAA=&#10;" filled="f" strokecolor="#f79646" strokeweight="2pt"/>
                        </v:group>
                        <v:shape id="_x0000_s1139" type="#_x0000_t202" style="position:absolute;left:3429;top:4857;width:11430;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52387C" w:rsidRPr="00622B02" w:rsidRDefault="0052387C">
                                <w:pPr>
                                  <w:rPr>
                                    <w:color w:val="FFFF00"/>
                                  </w:rPr>
                                </w:pPr>
                                <w:r w:rsidRPr="00622B02">
                                  <w:rPr>
                                    <w:color w:val="FFFF00"/>
                                  </w:rPr>
                                  <w:t>Aerogel Top</w:t>
                                </w:r>
                              </w:p>
                            </w:txbxContent>
                          </v:textbox>
                        </v:shape>
                      </v:group>
                      <v:shape id="_x0000_s1140" type="#_x0000_t202" style="position:absolute;left:18478;top:15335;width:11430;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52387C" w:rsidRPr="00622B02" w:rsidRDefault="0052387C" w:rsidP="00622B02">
                              <w:pPr>
                                <w:rPr>
                                  <w:color w:val="FFFF00"/>
                                </w:rPr>
                              </w:pPr>
                              <w:r>
                                <w:rPr>
                                  <w:color w:val="FFFF00"/>
                                </w:rPr>
                                <w:t>Pixel Num.</w:t>
                              </w:r>
                            </w:p>
                          </w:txbxContent>
                        </v:textbox>
                      </v:shape>
                    </v:group>
                    <v:line id="Straight Connector 9243" o:spid="_x0000_s1141" style="position:absolute;visibility:visible" from="13906,20002" to="13906,27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0DQsIAAADbAAAADwAAAGRycy9kb3ducmV2LnhtbESPQYvCMBSE74L/ITxhL6JpBWWpRhFh&#10;Fw+K2BXPj+bZlDYvpclq/fdmYcHjMDPfMKtNbxtxp85XjhWk0wQEceF0xaWCy8/X5BOED8gaG8ek&#10;4EkeNuvhYIWZdg8+0z0PpYgQ9hkqMCG0mZS+MGTRT11LHL2b6yyGKLtS6g4fEW4bOUuShbRYcVww&#10;2NLOUFHnv1bB3uvUXO1cbw/H64m/x/Uh2dVKfYz67RJEoD68w//tvVYwS+HvS/wBcv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e0DQsIAAADbAAAADwAAAAAAAAAAAAAA&#10;AAChAgAAZHJzL2Rvd25yZXYueG1sUEsFBgAAAAAEAAQA+QAAAJADAAAAAA==&#10;" strokecolor="#92d050" strokeweight="1.5pt">
                      <v:stroke dashstyle="3 1"/>
                    </v:line>
                    <v:line id="Straight Connector 9244" o:spid="_x0000_s1142" style="position:absolute;visibility:visible" from="13906,27146" to="19335,27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dNcQAAADbAAAADwAAAGRycy9kb3ducmV2LnhtbESPQWvCQBSE74X+h+UVvJRmY6BFoquI&#10;oOSQUqol50f2mQ3Jvg3ZVdN/3xWEHoeZ+YZZbSbbiyuNvnWsYJ6kIIhrp1tuFPyc9m8LED4ga+wd&#10;k4Jf8rBZPz+tMNfuxt90PYZGRAj7HBWYEIZcSl8bsugTNxBH7+xGiyHKsZF6xFuE215mafohLbYc&#10;FwwOtDNUd8eLVVB4PTeVfdfb8rP64sNrV6a7TqnZy7Rdggg0hf/wo11oBVkG9y/xB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P501xAAAANsAAAAPAAAAAAAAAAAA&#10;AAAAAKECAABkcnMvZG93bnJldi54bWxQSwUGAAAAAAQABAD5AAAAkgMAAAAA&#10;" strokecolor="#92d050" strokeweight="1.5pt">
                      <v:stroke dashstyle="3 1"/>
                    </v:line>
                    <v:line id="Straight Connector 9245" o:spid="_x0000_s1143" style="position:absolute;flip:y;visibility:visible" from="19335,20002" to="19335,27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fzJcMAAADbAAAADwAAAGRycy9kb3ducmV2LnhtbESPT4vCMBTE74LfITxhL6LpdkVLbZR1&#10;YVG8+ff8aJ5tsXkpTVbrt98IgsdhZn7DZMvO1OJGrassK/gcRyCIc6srLhQcD7+jBITzyBpry6Tg&#10;QQ6Wi34vw1TbO+/otveFCBB2KSoovW9SKV1ekkE3tg1x8C62NeiDbAupW7wHuKllHEVTabDisFBi&#10;Qz8l5df9n1Ew2eaymZ6jzWx14PVpNRvGyXao1Meg+56D8NT5d/jV3mgF8Rc8v4QfIB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J38yXDAAAA2wAAAA8AAAAAAAAAAAAA&#10;AAAAoQIAAGRycy9kb3ducmV2LnhtbFBLBQYAAAAABAAEAPkAAACRAwAAAAA=&#10;" strokecolor="#92d050" strokeweight="1.5pt">
                      <v:stroke dashstyle="3 1"/>
                    </v:line>
                    <v:shape id="_x0000_s1144" type="#_x0000_t202" style="position:absolute;left:11715;top:20097;width:11430;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52387C" w:rsidRPr="00622B02" w:rsidRDefault="0052387C" w:rsidP="00622B02">
                            <w:pPr>
                              <w:rPr>
                                <w:color w:val="FFFF00"/>
                              </w:rPr>
                            </w:pPr>
                            <w:r>
                              <w:rPr>
                                <w:color w:val="FFFF00"/>
                              </w:rPr>
                              <w:t>Drawn Square</w:t>
                            </w:r>
                          </w:p>
                        </w:txbxContent>
                      </v:textbox>
                    </v:shape>
                  </v:group>
                  <v:line id="Straight Connector 9227" o:spid="_x0000_s1145" style="position:absolute;visibility:visible" from="13906,20002" to="19335,20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YFQcIAAADbAAAADwAAAGRycy9kb3ducmV2LnhtbESPQYvCMBSE78L+h/CEvYhNFZSlNooI&#10;Kx6URV08P5pnU9q8lCZq998bQdjjMDPfMPmqt424U+crxwomSQqCuHC64lLB7/l7/AXCB2SNjWNS&#10;8EceVsuPQY6Zdg8+0v0UShEh7DNUYEJoMyl9YciiT1xLHL2r6yyGKLtS6g4fEW4bOU3TubRYcVww&#10;2NLGUFGfblbBzuuJudiZXu8Plx/ejup9uqmV+hz26wWIQH34D7/bO61gOoPXl/gD5P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YFQcIAAADbAAAADwAAAAAAAAAAAAAA&#10;AAChAgAAZHJzL2Rvd25yZXYueG1sUEsFBgAAAAAEAAQA+QAAAJADAAAAAA==&#10;" strokecolor="#92d050" strokeweight="1.5pt">
                    <v:stroke dashstyle="3 1"/>
                  </v:line>
                </v:group>
                <v:shape id="_x0000_s1146" type="#_x0000_t202" style="position:absolute;left:13906;top:23336;width:11430;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52387C" w:rsidRPr="00AB59C8" w:rsidRDefault="0052387C" w:rsidP="00AB59C8">
                        <w:pPr>
                          <w:rPr>
                            <w:color w:val="FFFF00"/>
                          </w:rPr>
                        </w:pPr>
                        <w:r>
                          <w:rPr>
                            <w:color w:val="FFFF00"/>
                          </w:rPr>
                          <w:t>17.9 cm</w:t>
                        </w:r>
                        <w:r>
                          <w:rPr>
                            <w:color w:val="FFFF00"/>
                            <w:vertAlign w:val="superscript"/>
                          </w:rPr>
                          <w:t>2</w:t>
                        </w:r>
                      </w:p>
                    </w:txbxContent>
                  </v:textbox>
                </v:shape>
              </v:group>
              <v:shape id="_x0000_s1147" type="#_x0000_t202" style="position:absolute;left:7872;top:12270;width:831;height:4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52387C" w:rsidRDefault="0052387C" w:rsidP="00641015">
                      <w:r>
                        <w:t>viii</w:t>
                      </w:r>
                    </w:p>
                  </w:txbxContent>
                </v:textbox>
              </v:shape>
            </v:group>
            <v:shape id="_x0000_s1148" type="#_x0000_t202" style="position:absolute;width:51435;height:4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rG8IA&#10;AADcAAAADwAAAGRycy9kb3ducmV2LnhtbERPz2vCMBS+C/sfwht4s8nEie1My1AGnibWbbDbo3m2&#10;Zc1LaTJb/3tzGOz48f3eFpPtxJUG3zrW8JQoEMSVMy3XGj7Ob4sNCB+QDXaOScONPBT5w2yLmXEj&#10;n+hahlrEEPYZamhC6DMpfdWQRZ+4njhyFzdYDBEOtTQDjjHcdnKp1FpabDk2NNjTrqHqp/y1Gj7f&#10;L99fK3Ws9/a5H92kJNtUaj1/nF5fQASawr/4z30wGpZp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sbwgAAANwAAAAPAAAAAAAAAAAAAAAAAJgCAABkcnMvZG93&#10;bnJldi54bWxQSwUGAAAAAAQABAD1AAAAhwMAAAAA&#10;" filled="f" stroked="f">
              <v:textbox>
                <w:txbxContent>
                  <w:p w:rsidR="0052387C" w:rsidRPr="00950280" w:rsidRDefault="0052387C" w:rsidP="00950280">
                    <w:pPr>
                      <w:rPr>
                        <w:i/>
                      </w:rPr>
                    </w:pPr>
                    <w:r w:rsidRPr="00950280">
                      <w:rPr>
                        <w:i/>
                      </w:rPr>
                      <w:t>Fig</w:t>
                    </w:r>
                    <w:r>
                      <w:rPr>
                        <w:i/>
                      </w:rPr>
                      <w:t>.</w:t>
                    </w:r>
                    <w:r w:rsidRPr="00950280">
                      <w:rPr>
                        <w:i/>
                      </w:rPr>
                      <w:t xml:space="preserve"> 8 Determining the Index of Refraction of Aerogel using Biological Techniques</w:t>
                    </w:r>
                  </w:p>
                  <w:p w:rsidR="0052387C" w:rsidRDefault="0052387C"/>
                </w:txbxContent>
              </v:textbox>
            </v:shape>
            <w10:wrap type="topAndBottom"/>
          </v:group>
        </w:pict>
      </w:r>
    </w:p>
    <w:p w:rsidR="0052387C" w:rsidRDefault="0052387C" w:rsidP="00C64C22">
      <w:pPr>
        <w:pStyle w:val="NoSpacing"/>
        <w:spacing w:line="276" w:lineRule="auto"/>
      </w:pPr>
    </w:p>
    <w:p w:rsidR="0052387C" w:rsidRDefault="0052387C" w:rsidP="00C64C22">
      <w:pPr>
        <w:pStyle w:val="NoSpacing"/>
        <w:spacing w:line="276" w:lineRule="auto"/>
      </w:pPr>
    </w:p>
    <w:p w:rsidR="0052387C" w:rsidRDefault="0052387C" w:rsidP="00C64C22">
      <w:pPr>
        <w:pStyle w:val="NoSpacing"/>
        <w:spacing w:line="276" w:lineRule="auto"/>
      </w:pPr>
      <w:r>
        <w:tab/>
      </w:r>
    </w:p>
    <w:p w:rsidR="0052387C" w:rsidRDefault="0052387C" w:rsidP="00C64C22">
      <w:pPr>
        <w:pStyle w:val="NoSpacing"/>
        <w:spacing w:line="276" w:lineRule="auto"/>
      </w:pPr>
    </w:p>
    <w:p w:rsidR="0052387C" w:rsidRDefault="0052387C" w:rsidP="00C64C22">
      <w:pPr>
        <w:pStyle w:val="NoSpacing"/>
        <w:spacing w:line="276" w:lineRule="auto"/>
      </w:pPr>
    </w:p>
    <w:p w:rsidR="0052387C" w:rsidRDefault="0052387C" w:rsidP="00C64C22">
      <w:pPr>
        <w:pStyle w:val="NoSpacing"/>
        <w:spacing w:line="276" w:lineRule="auto"/>
      </w:pPr>
    </w:p>
    <w:p w:rsidR="0052387C" w:rsidRDefault="0052387C" w:rsidP="00C64C22">
      <w:pPr>
        <w:pStyle w:val="NoSpacing"/>
        <w:spacing w:line="276" w:lineRule="auto"/>
      </w:pPr>
    </w:p>
    <w:p w:rsidR="0052387C" w:rsidRDefault="0052387C" w:rsidP="00C64C22">
      <w:pPr>
        <w:pStyle w:val="NoSpacing"/>
        <w:spacing w:line="276" w:lineRule="auto"/>
      </w:pPr>
    </w:p>
    <w:p w:rsidR="0052387C" w:rsidRDefault="0052387C" w:rsidP="001320F6">
      <w:pPr>
        <w:pStyle w:val="Heading3"/>
        <w:rPr>
          <w:color w:val="auto"/>
        </w:rPr>
      </w:pPr>
      <w:bookmarkStart w:id="0" w:name="_GoBack"/>
      <w:bookmarkEnd w:id="0"/>
      <w:r w:rsidRPr="004556FB">
        <w:rPr>
          <w:color w:val="auto"/>
        </w:rPr>
        <w:t>NOTES</w:t>
      </w:r>
    </w:p>
    <w:p w:rsidR="0052387C" w:rsidRDefault="0052387C" w:rsidP="004556FB">
      <w:pPr>
        <w:spacing w:line="240" w:lineRule="auto"/>
      </w:pPr>
      <w:r>
        <w:rPr>
          <w:vertAlign w:val="superscript"/>
        </w:rPr>
        <w:t>I</w:t>
      </w:r>
      <w:r>
        <w:t xml:space="preserve"> </w:t>
      </w:r>
      <w:r w:rsidRPr="004556FB">
        <w:t>J. Griffin/Jefferson Lab</w:t>
      </w:r>
    </w:p>
    <w:p w:rsidR="0052387C" w:rsidRDefault="0052387C" w:rsidP="004556FB">
      <w:r>
        <w:rPr>
          <w:vertAlign w:val="superscript"/>
        </w:rPr>
        <w:t>ii</w:t>
      </w:r>
      <w:r w:rsidRPr="004556FB">
        <w:t xml:space="preserve"> Natha</w:t>
      </w:r>
      <w:r>
        <w:t>niel Hlavin, “Computational Design for Aerogel Kaon Cherenkov Detector” (unpublished paper, Catholic University of America, Washington DC, August 2010, p.2</w:t>
      </w:r>
    </w:p>
    <w:p w:rsidR="0052387C" w:rsidRDefault="0052387C" w:rsidP="004556FB">
      <w:r>
        <w:rPr>
          <w:vertAlign w:val="superscript"/>
        </w:rPr>
        <w:t>iii</w:t>
      </w:r>
      <w:r>
        <w:t xml:space="preserve"> Author’s graph (Excel)</w:t>
      </w:r>
    </w:p>
    <w:p w:rsidR="0052387C" w:rsidRPr="004556FB" w:rsidRDefault="0052387C" w:rsidP="004556FB">
      <w:r w:rsidRPr="004556FB">
        <w:rPr>
          <w:vertAlign w:val="superscript"/>
        </w:rPr>
        <w:t>iv</w:t>
      </w:r>
      <w:r>
        <w:t xml:space="preserve"> Author’s graph (Excel)</w:t>
      </w:r>
    </w:p>
    <w:p w:rsidR="0052387C" w:rsidRPr="004556FB" w:rsidRDefault="0052387C" w:rsidP="004556FB">
      <w:r>
        <w:rPr>
          <w:vertAlign w:val="superscript"/>
        </w:rPr>
        <w:t>v</w:t>
      </w:r>
      <w:r>
        <w:t xml:space="preserve"> Author’s graph (Excel)</w:t>
      </w:r>
    </w:p>
    <w:p w:rsidR="0052387C" w:rsidRDefault="0052387C" w:rsidP="004556FB">
      <w:r w:rsidRPr="004556FB">
        <w:rPr>
          <w:vertAlign w:val="superscript"/>
        </w:rPr>
        <w:t>vi</w:t>
      </w:r>
      <w:r>
        <w:t xml:space="preserve"> Author’s graph (Excel)</w:t>
      </w:r>
    </w:p>
    <w:p w:rsidR="0052387C" w:rsidRDefault="0052387C" w:rsidP="004556FB">
      <w:r>
        <w:rPr>
          <w:vertAlign w:val="superscript"/>
        </w:rPr>
        <w:t>vii</w:t>
      </w:r>
      <w:r>
        <w:t xml:space="preserve"> Nathaniel Hlavin, “Computation Design for Aerogel Kaon Cherenkov Detector” (unpublished paper, Catholic University of America, Washington DC, August 2010</w:t>
      </w:r>
    </w:p>
    <w:p w:rsidR="0052387C" w:rsidRDefault="0052387C" w:rsidP="004556FB">
      <w:r>
        <w:rPr>
          <w:vertAlign w:val="superscript"/>
        </w:rPr>
        <w:t xml:space="preserve">viii </w:t>
      </w:r>
      <w:r>
        <w:t>Author’s photo</w:t>
      </w:r>
    </w:p>
    <w:p w:rsidR="0052387C" w:rsidRPr="005F4E9A" w:rsidRDefault="0052387C" w:rsidP="004556FB">
      <w:pPr>
        <w:pStyle w:val="Heading3"/>
        <w:jc w:val="center"/>
        <w:rPr>
          <w:color w:val="auto"/>
        </w:rPr>
      </w:pPr>
      <w:r>
        <w:rPr>
          <w:color w:val="auto"/>
          <w:lang w:val="ru-RU"/>
        </w:rPr>
        <w:t>BIOGRAPHY</w:t>
      </w:r>
    </w:p>
    <w:p w:rsidR="0052387C" w:rsidRDefault="0052387C" w:rsidP="00E14277">
      <w:pPr>
        <w:rPr>
          <w:i/>
          <w:iCs/>
          <w:color w:val="000000"/>
          <w:lang/>
        </w:rPr>
      </w:pPr>
    </w:p>
    <w:p w:rsidR="0052387C" w:rsidRDefault="0052387C" w:rsidP="00E14277">
      <w:pPr>
        <w:rPr>
          <w:color w:val="000000"/>
          <w:lang/>
        </w:rPr>
      </w:pPr>
      <w:r>
        <w:rPr>
          <w:i/>
          <w:iCs/>
          <w:color w:val="000000"/>
          <w:lang/>
        </w:rPr>
        <w:t>The Particle Adventure</w:t>
      </w:r>
      <w:r>
        <w:rPr>
          <w:color w:val="000000"/>
          <w:lang/>
        </w:rPr>
        <w:t>. Web. 19 Aug. 2011. &lt;http://particleadventure.org/&gt;.</w:t>
      </w:r>
    </w:p>
    <w:p w:rsidR="0052387C" w:rsidRDefault="0052387C" w:rsidP="00E14277">
      <w:pPr>
        <w:rPr>
          <w:color w:val="000000"/>
          <w:lang/>
        </w:rPr>
      </w:pPr>
      <w:r>
        <w:rPr>
          <w:color w:val="000000"/>
          <w:lang/>
        </w:rPr>
        <w:t xml:space="preserve">"Transparent Nuclei." </w:t>
      </w:r>
      <w:r>
        <w:rPr>
          <w:i/>
          <w:iCs/>
          <w:color w:val="000000"/>
          <w:lang/>
        </w:rPr>
        <w:t>Physical Review Focus</w:t>
      </w:r>
      <w:r>
        <w:rPr>
          <w:color w:val="000000"/>
          <w:lang/>
        </w:rPr>
        <w:t>. Web. 19 Aug. 2011. &lt;http://focus.aps.org/story/v20/st22&gt;.</w:t>
      </w:r>
    </w:p>
    <w:p w:rsidR="0052387C" w:rsidRDefault="0052387C" w:rsidP="00E14277">
      <w:pPr>
        <w:rPr>
          <w:color w:val="000000"/>
          <w:lang/>
        </w:rPr>
      </w:pPr>
      <w:r>
        <w:rPr>
          <w:color w:val="000000"/>
          <w:lang/>
        </w:rPr>
        <w:t>Web. &lt;http://public.web.cern.ch/public/en/science/StandardModel-en.html&gt;.</w:t>
      </w:r>
    </w:p>
    <w:p w:rsidR="0052387C" w:rsidRDefault="0052387C" w:rsidP="00E14277">
      <w:pPr>
        <w:rPr>
          <w:color w:val="000000"/>
          <w:lang/>
        </w:rPr>
      </w:pPr>
      <w:r>
        <w:rPr>
          <w:color w:val="000000"/>
          <w:lang/>
        </w:rPr>
        <w:t xml:space="preserve">Cottingham, W. N., and D. A. Greenwood. </w:t>
      </w:r>
      <w:r>
        <w:rPr>
          <w:i/>
          <w:iCs/>
          <w:color w:val="000000"/>
          <w:lang/>
        </w:rPr>
        <w:t>An Introduction to Nuclear Physics</w:t>
      </w:r>
      <w:r>
        <w:rPr>
          <w:color w:val="000000"/>
          <w:lang/>
        </w:rPr>
        <w:t>. Cambridge: Cambridge UP, 2001. Print.</w:t>
      </w:r>
    </w:p>
    <w:p w:rsidR="0052387C" w:rsidRDefault="0052387C" w:rsidP="00E14277">
      <w:pPr>
        <w:rPr>
          <w:color w:val="000000"/>
          <w:lang/>
        </w:rPr>
      </w:pPr>
      <w:r>
        <w:rPr>
          <w:color w:val="000000"/>
          <w:lang/>
        </w:rPr>
        <w:t xml:space="preserve">Das, Ashok, and Thomas Ferbel. </w:t>
      </w:r>
      <w:r>
        <w:rPr>
          <w:i/>
          <w:iCs/>
          <w:color w:val="000000"/>
          <w:lang/>
        </w:rPr>
        <w:t>Introduction to Nuclear and Particle Physics</w:t>
      </w:r>
      <w:r>
        <w:rPr>
          <w:color w:val="000000"/>
          <w:lang/>
        </w:rPr>
        <w:t>. River Edge, NJ: World Scientific, 2003. Print.</w:t>
      </w:r>
    </w:p>
    <w:p w:rsidR="0052387C" w:rsidRPr="00E14277" w:rsidRDefault="0052387C" w:rsidP="00E14277">
      <w:r w:rsidRPr="001320F6">
        <w:rPr>
          <w:vertAlign w:val="superscript"/>
        </w:rPr>
        <w:t>1</w:t>
      </w:r>
      <w:r>
        <w:t xml:space="preserve">"Measuring Leaf Area with Adobe Photoshop CS3 :: ChloroFilms :: Plant Biology Videos on YouTube." </w:t>
      </w:r>
      <w:r>
        <w:rPr>
          <w:i/>
          <w:iCs/>
        </w:rPr>
        <w:t>Welcome to ChloroFilms! :: ChloroFilms :: Plant Biology Videos on YouTube</w:t>
      </w:r>
      <w:r>
        <w:t>. Web. 30 Aug. 2011. &lt;http://www.chlorofilms.org/index.php/crpVideo/display/videoid/46&gt;.</w:t>
      </w:r>
    </w:p>
    <w:p w:rsidR="0052387C" w:rsidRDefault="0052387C" w:rsidP="00E14277">
      <w:pPr>
        <w:pStyle w:val="Heading3"/>
        <w:jc w:val="center"/>
        <w:rPr>
          <w:color w:val="auto"/>
        </w:rPr>
      </w:pPr>
    </w:p>
    <w:p w:rsidR="0052387C" w:rsidRDefault="0052387C" w:rsidP="00E14277">
      <w:pPr>
        <w:pStyle w:val="Heading3"/>
        <w:jc w:val="center"/>
        <w:rPr>
          <w:color w:val="auto"/>
        </w:rPr>
      </w:pPr>
      <w:r>
        <w:rPr>
          <w:color w:val="auto"/>
        </w:rPr>
        <w:t>AC</w:t>
      </w:r>
      <w:r w:rsidRPr="004556FB">
        <w:rPr>
          <w:color w:val="auto"/>
        </w:rPr>
        <w:t>KNOWLEDGEMENTS</w:t>
      </w:r>
    </w:p>
    <w:p w:rsidR="0052387C" w:rsidRDefault="0052387C" w:rsidP="00E14277">
      <w:pPr>
        <w:pStyle w:val="Default"/>
        <w:rPr>
          <w:sz w:val="23"/>
          <w:szCs w:val="23"/>
        </w:rPr>
      </w:pPr>
    </w:p>
    <w:p w:rsidR="0052387C" w:rsidRDefault="0052387C" w:rsidP="00E14277">
      <w:pPr>
        <w:pStyle w:val="Default"/>
        <w:rPr>
          <w:sz w:val="23"/>
          <w:szCs w:val="23"/>
        </w:rPr>
      </w:pPr>
      <w:r>
        <w:rPr>
          <w:sz w:val="23"/>
          <w:szCs w:val="23"/>
        </w:rPr>
        <w:tab/>
        <w:t>I thank Dr. Tanja Horn for introducing me to nuclear physics, answering all my questions, giving me generous aid with my work, as well as allowing me to have the opportunity of working at a physics laboratory and being introduced to scientific research in the laboratory.</w:t>
      </w:r>
    </w:p>
    <w:p w:rsidR="0052387C" w:rsidRDefault="0052387C" w:rsidP="00E14277">
      <w:pPr>
        <w:pStyle w:val="Default"/>
        <w:rPr>
          <w:sz w:val="23"/>
          <w:szCs w:val="23"/>
        </w:rPr>
      </w:pPr>
      <w:r>
        <w:rPr>
          <w:sz w:val="23"/>
          <w:szCs w:val="23"/>
        </w:rPr>
        <w:t xml:space="preserve"> </w:t>
      </w:r>
    </w:p>
    <w:p w:rsidR="0052387C" w:rsidRDefault="0052387C" w:rsidP="00E14277">
      <w:pPr>
        <w:pStyle w:val="Default"/>
        <w:rPr>
          <w:sz w:val="23"/>
          <w:szCs w:val="23"/>
        </w:rPr>
      </w:pPr>
      <w:r>
        <w:rPr>
          <w:sz w:val="23"/>
          <w:szCs w:val="23"/>
        </w:rPr>
        <w:tab/>
        <w:t xml:space="preserve">I would also like to thank Laura Rothgeb, Nathaniel, Hlavin, Michael Metz, Dr. Liam Casey, Kevin Wood, and Robert Macedo. </w:t>
      </w:r>
    </w:p>
    <w:p w:rsidR="0052387C" w:rsidRDefault="0052387C" w:rsidP="00E14277">
      <w:pPr>
        <w:pStyle w:val="Default"/>
        <w:rPr>
          <w:sz w:val="23"/>
          <w:szCs w:val="23"/>
        </w:rPr>
      </w:pPr>
    </w:p>
    <w:p w:rsidR="0052387C" w:rsidRDefault="0052387C" w:rsidP="00E14277">
      <w:pPr>
        <w:pStyle w:val="Default"/>
        <w:rPr>
          <w:sz w:val="23"/>
          <w:szCs w:val="23"/>
        </w:rPr>
      </w:pPr>
    </w:p>
    <w:p w:rsidR="0052387C" w:rsidRPr="00E14277" w:rsidRDefault="0052387C" w:rsidP="00E14277"/>
    <w:sectPr w:rsidR="0052387C" w:rsidRPr="00E14277" w:rsidSect="00E21682">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387C" w:rsidRDefault="0052387C" w:rsidP="00A13E95">
      <w:pPr>
        <w:spacing w:after="0" w:line="240" w:lineRule="auto"/>
      </w:pPr>
      <w:r>
        <w:separator/>
      </w:r>
    </w:p>
  </w:endnote>
  <w:endnote w:type="continuationSeparator" w:id="0">
    <w:p w:rsidR="0052387C" w:rsidRDefault="0052387C" w:rsidP="00A13E9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387C" w:rsidRDefault="0052387C">
    <w:pPr>
      <w:pStyle w:val="Footer"/>
      <w:jc w:val="right"/>
    </w:pPr>
    <w:fldSimple w:instr=" PAGE   \* MERGEFORMAT ">
      <w:r>
        <w:rPr>
          <w:noProof/>
        </w:rPr>
        <w:t>9</w:t>
      </w:r>
    </w:fldSimple>
  </w:p>
  <w:p w:rsidR="0052387C" w:rsidRDefault="0052387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387C" w:rsidRDefault="0052387C" w:rsidP="00A13E95">
      <w:pPr>
        <w:spacing w:after="0" w:line="240" w:lineRule="auto"/>
      </w:pPr>
      <w:r>
        <w:separator/>
      </w:r>
    </w:p>
  </w:footnote>
  <w:footnote w:type="continuationSeparator" w:id="0">
    <w:p w:rsidR="0052387C" w:rsidRDefault="0052387C" w:rsidP="00A13E9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387C" w:rsidRPr="00162C78" w:rsidRDefault="0052387C" w:rsidP="00FE1265">
    <w:pPr>
      <w:spacing w:after="0" w:line="240" w:lineRule="auto"/>
      <w:contextualSpacing/>
      <w:jc w:val="right"/>
      <w:rPr>
        <w:rFonts w:ascii="Times New Roman" w:hAnsi="Times New Roman"/>
        <w:sz w:val="24"/>
        <w:szCs w:val="20"/>
      </w:rPr>
    </w:pPr>
    <w:r w:rsidRPr="00162C78">
      <w:rPr>
        <w:rFonts w:ascii="Times New Roman" w:hAnsi="Times New Roman"/>
        <w:sz w:val="24"/>
        <w:szCs w:val="20"/>
      </w:rPr>
      <w:t>Katya Gilbo</w:t>
    </w:r>
  </w:p>
  <w:p w:rsidR="0052387C" w:rsidRPr="00162C78" w:rsidRDefault="0052387C" w:rsidP="00FE1265">
    <w:pPr>
      <w:spacing w:after="0" w:line="240" w:lineRule="auto"/>
      <w:contextualSpacing/>
      <w:jc w:val="right"/>
      <w:rPr>
        <w:rFonts w:ascii="Times New Roman" w:hAnsi="Times New Roman"/>
        <w:sz w:val="24"/>
        <w:szCs w:val="20"/>
      </w:rPr>
    </w:pPr>
    <w:r>
      <w:rPr>
        <w:rFonts w:ascii="Times New Roman" w:hAnsi="Times New Roman"/>
        <w:sz w:val="24"/>
        <w:szCs w:val="20"/>
      </w:rPr>
      <w:t>August 17</w:t>
    </w:r>
    <w:r w:rsidRPr="00162C78">
      <w:rPr>
        <w:rFonts w:ascii="Times New Roman" w:hAnsi="Times New Roman"/>
        <w:sz w:val="24"/>
        <w:szCs w:val="20"/>
      </w:rPr>
      <w:t>, 2011</w:t>
    </w:r>
  </w:p>
  <w:p w:rsidR="0052387C" w:rsidRPr="00162C78" w:rsidRDefault="0052387C" w:rsidP="00FE1265">
    <w:pPr>
      <w:spacing w:after="0" w:line="240" w:lineRule="auto"/>
      <w:contextualSpacing/>
      <w:jc w:val="right"/>
      <w:rPr>
        <w:rFonts w:ascii="Times New Roman" w:hAnsi="Times New Roman"/>
        <w:sz w:val="24"/>
        <w:szCs w:val="20"/>
      </w:rPr>
    </w:pPr>
    <w:r w:rsidRPr="00162C78">
      <w:rPr>
        <w:rFonts w:ascii="Times New Roman" w:hAnsi="Times New Roman"/>
        <w:sz w:val="24"/>
        <w:szCs w:val="20"/>
      </w:rPr>
      <w:t>Advisor: Dr. Tanja Horn</w:t>
    </w:r>
  </w:p>
  <w:p w:rsidR="0052387C" w:rsidRPr="00162C78" w:rsidRDefault="0052387C" w:rsidP="00FE1265">
    <w:pPr>
      <w:spacing w:after="0" w:line="240" w:lineRule="auto"/>
      <w:contextualSpacing/>
      <w:jc w:val="right"/>
      <w:rPr>
        <w:rFonts w:ascii="Times New Roman" w:hAnsi="Times New Roman"/>
        <w:sz w:val="24"/>
        <w:szCs w:val="20"/>
      </w:rPr>
    </w:pPr>
    <w:smartTag w:uri="urn:schemas-microsoft-com:office:smarttags" w:element="PlaceName">
      <w:r w:rsidRPr="00162C78">
        <w:rPr>
          <w:rFonts w:ascii="Times New Roman" w:hAnsi="Times New Roman"/>
          <w:sz w:val="24"/>
          <w:szCs w:val="20"/>
        </w:rPr>
        <w:t>Catholic</w:t>
      </w:r>
    </w:smartTag>
    <w:r w:rsidRPr="00162C78">
      <w:rPr>
        <w:rFonts w:ascii="Times New Roman" w:hAnsi="Times New Roman"/>
        <w:sz w:val="24"/>
        <w:szCs w:val="20"/>
      </w:rPr>
      <w:t xml:space="preserve"> </w:t>
    </w:r>
    <w:smartTag w:uri="urn:schemas-microsoft-com:office:smarttags" w:element="PlaceType">
      <w:r w:rsidRPr="00162C78">
        <w:rPr>
          <w:rFonts w:ascii="Times New Roman" w:hAnsi="Times New Roman"/>
          <w:sz w:val="24"/>
          <w:szCs w:val="20"/>
        </w:rPr>
        <w:t>University</w:t>
      </w:r>
    </w:smartTag>
    <w:r w:rsidRPr="00162C78">
      <w:rPr>
        <w:rFonts w:ascii="Times New Roman" w:hAnsi="Times New Roman"/>
        <w:sz w:val="24"/>
        <w:szCs w:val="20"/>
      </w:rPr>
      <w:t xml:space="preserve"> of </w:t>
    </w:r>
    <w:smartTag w:uri="urn:schemas-microsoft-com:office:smarttags" w:element="place">
      <w:smartTag w:uri="urn:schemas-microsoft-com:office:smarttags" w:element="country-region">
        <w:r w:rsidRPr="00162C78">
          <w:rPr>
            <w:rFonts w:ascii="Times New Roman" w:hAnsi="Times New Roman"/>
            <w:sz w:val="24"/>
            <w:szCs w:val="20"/>
          </w:rPr>
          <w:t>America</w:t>
        </w:r>
      </w:smartTag>
    </w:smartTag>
    <w:r w:rsidRPr="00162C78">
      <w:rPr>
        <w:rFonts w:ascii="Times New Roman" w:hAnsi="Times New Roman"/>
        <w:sz w:val="24"/>
        <w:szCs w:val="20"/>
      </w:rPr>
      <w:t>, Physics Dept.</w:t>
    </w:r>
  </w:p>
  <w:p w:rsidR="0052387C" w:rsidRDefault="0052387C" w:rsidP="00FE1265">
    <w:pPr>
      <w:pStyle w:val="Header"/>
      <w:jc w:val="right"/>
    </w:pPr>
    <w:r>
      <w:tab/>
    </w:r>
    <w:r>
      <w:tab/>
    </w:r>
  </w:p>
  <w:p w:rsidR="0052387C" w:rsidRDefault="0052387C" w:rsidP="00FE1265">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B2C56"/>
    <w:multiLevelType w:val="hybridMultilevel"/>
    <w:tmpl w:val="4B6E2668"/>
    <w:lvl w:ilvl="0" w:tplc="82EE5668">
      <w:start w:val="3"/>
      <w:numFmt w:val="upperRoman"/>
      <w:lvlText w:val="%1&gt;"/>
      <w:lvlJc w:val="left"/>
      <w:pPr>
        <w:ind w:left="1080" w:hanging="720"/>
      </w:pPr>
      <w:rPr>
        <w:rFonts w:cs="Times New Roman" w:hint="default"/>
        <w:b w:val="0"/>
        <w:sz w:val="24"/>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29A66E78"/>
    <w:multiLevelType w:val="hybridMultilevel"/>
    <w:tmpl w:val="5E2C3AE8"/>
    <w:lvl w:ilvl="0" w:tplc="5A7828A4">
      <w:start w:val="3"/>
      <w:numFmt w:val="upperRoman"/>
      <w:lvlText w:val="%1&gt;"/>
      <w:lvlJc w:val="left"/>
      <w:pPr>
        <w:ind w:left="1080" w:hanging="720"/>
      </w:pPr>
      <w:rPr>
        <w:rFonts w:cs="Times New Roman" w:hint="default"/>
        <w:b/>
        <w:sz w:val="22"/>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371316E1"/>
    <w:multiLevelType w:val="hybridMultilevel"/>
    <w:tmpl w:val="B7B8C7A2"/>
    <w:lvl w:ilvl="0" w:tplc="05B094D6">
      <w:start w:val="1"/>
      <w:numFmt w:val="bullet"/>
      <w:lvlText w:val="•"/>
      <w:lvlJc w:val="left"/>
      <w:pPr>
        <w:tabs>
          <w:tab w:val="num" w:pos="720"/>
        </w:tabs>
        <w:ind w:left="720" w:hanging="360"/>
      </w:pPr>
      <w:rPr>
        <w:rFonts w:ascii="Times New Roman" w:hAnsi="Times New Roman" w:hint="default"/>
      </w:rPr>
    </w:lvl>
    <w:lvl w:ilvl="1" w:tplc="637E76F2" w:tentative="1">
      <w:start w:val="1"/>
      <w:numFmt w:val="bullet"/>
      <w:lvlText w:val="•"/>
      <w:lvlJc w:val="left"/>
      <w:pPr>
        <w:tabs>
          <w:tab w:val="num" w:pos="1440"/>
        </w:tabs>
        <w:ind w:left="1440" w:hanging="360"/>
      </w:pPr>
      <w:rPr>
        <w:rFonts w:ascii="Times New Roman" w:hAnsi="Times New Roman" w:hint="default"/>
      </w:rPr>
    </w:lvl>
    <w:lvl w:ilvl="2" w:tplc="81D65012" w:tentative="1">
      <w:start w:val="1"/>
      <w:numFmt w:val="bullet"/>
      <w:lvlText w:val="•"/>
      <w:lvlJc w:val="left"/>
      <w:pPr>
        <w:tabs>
          <w:tab w:val="num" w:pos="2160"/>
        </w:tabs>
        <w:ind w:left="2160" w:hanging="360"/>
      </w:pPr>
      <w:rPr>
        <w:rFonts w:ascii="Times New Roman" w:hAnsi="Times New Roman" w:hint="default"/>
      </w:rPr>
    </w:lvl>
    <w:lvl w:ilvl="3" w:tplc="165E7B1E" w:tentative="1">
      <w:start w:val="1"/>
      <w:numFmt w:val="bullet"/>
      <w:lvlText w:val="•"/>
      <w:lvlJc w:val="left"/>
      <w:pPr>
        <w:tabs>
          <w:tab w:val="num" w:pos="2880"/>
        </w:tabs>
        <w:ind w:left="2880" w:hanging="360"/>
      </w:pPr>
      <w:rPr>
        <w:rFonts w:ascii="Times New Roman" w:hAnsi="Times New Roman" w:hint="default"/>
      </w:rPr>
    </w:lvl>
    <w:lvl w:ilvl="4" w:tplc="A54E4438" w:tentative="1">
      <w:start w:val="1"/>
      <w:numFmt w:val="bullet"/>
      <w:lvlText w:val="•"/>
      <w:lvlJc w:val="left"/>
      <w:pPr>
        <w:tabs>
          <w:tab w:val="num" w:pos="3600"/>
        </w:tabs>
        <w:ind w:left="3600" w:hanging="360"/>
      </w:pPr>
      <w:rPr>
        <w:rFonts w:ascii="Times New Roman" w:hAnsi="Times New Roman" w:hint="default"/>
      </w:rPr>
    </w:lvl>
    <w:lvl w:ilvl="5" w:tplc="A0987416" w:tentative="1">
      <w:start w:val="1"/>
      <w:numFmt w:val="bullet"/>
      <w:lvlText w:val="•"/>
      <w:lvlJc w:val="left"/>
      <w:pPr>
        <w:tabs>
          <w:tab w:val="num" w:pos="4320"/>
        </w:tabs>
        <w:ind w:left="4320" w:hanging="360"/>
      </w:pPr>
      <w:rPr>
        <w:rFonts w:ascii="Times New Roman" w:hAnsi="Times New Roman" w:hint="default"/>
      </w:rPr>
    </w:lvl>
    <w:lvl w:ilvl="6" w:tplc="F83004CC" w:tentative="1">
      <w:start w:val="1"/>
      <w:numFmt w:val="bullet"/>
      <w:lvlText w:val="•"/>
      <w:lvlJc w:val="left"/>
      <w:pPr>
        <w:tabs>
          <w:tab w:val="num" w:pos="5040"/>
        </w:tabs>
        <w:ind w:left="5040" w:hanging="360"/>
      </w:pPr>
      <w:rPr>
        <w:rFonts w:ascii="Times New Roman" w:hAnsi="Times New Roman" w:hint="default"/>
      </w:rPr>
    </w:lvl>
    <w:lvl w:ilvl="7" w:tplc="7DE68682" w:tentative="1">
      <w:start w:val="1"/>
      <w:numFmt w:val="bullet"/>
      <w:lvlText w:val="•"/>
      <w:lvlJc w:val="left"/>
      <w:pPr>
        <w:tabs>
          <w:tab w:val="num" w:pos="5760"/>
        </w:tabs>
        <w:ind w:left="5760" w:hanging="360"/>
      </w:pPr>
      <w:rPr>
        <w:rFonts w:ascii="Times New Roman" w:hAnsi="Times New Roman" w:hint="default"/>
      </w:rPr>
    </w:lvl>
    <w:lvl w:ilvl="8" w:tplc="93580CF2" w:tentative="1">
      <w:start w:val="1"/>
      <w:numFmt w:val="bullet"/>
      <w:lvlText w:val="•"/>
      <w:lvlJc w:val="left"/>
      <w:pPr>
        <w:tabs>
          <w:tab w:val="num" w:pos="6480"/>
        </w:tabs>
        <w:ind w:left="6480" w:hanging="360"/>
      </w:pPr>
      <w:rPr>
        <w:rFonts w:ascii="Times New Roman" w:hAnsi="Times New Roman" w:hint="default"/>
      </w:rPr>
    </w:lvl>
  </w:abstractNum>
  <w:abstractNum w:abstractNumId="3">
    <w:nsid w:val="37D05727"/>
    <w:multiLevelType w:val="hybridMultilevel"/>
    <w:tmpl w:val="526C69B8"/>
    <w:lvl w:ilvl="0" w:tplc="6094984E">
      <w:start w:val="1"/>
      <w:numFmt w:val="upperRoman"/>
      <w:lvlText w:val="%1."/>
      <w:lvlJc w:val="left"/>
      <w:pPr>
        <w:ind w:left="1800" w:hanging="720"/>
      </w:pPr>
      <w:rPr>
        <w:rFonts w:cs="Times New Roman" w:hint="default"/>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4">
    <w:nsid w:val="4068166B"/>
    <w:multiLevelType w:val="hybridMultilevel"/>
    <w:tmpl w:val="C26C5974"/>
    <w:lvl w:ilvl="0" w:tplc="09EE540C">
      <w:start w:val="2"/>
      <w:numFmt w:val="upp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41006127"/>
    <w:multiLevelType w:val="hybridMultilevel"/>
    <w:tmpl w:val="DEA27770"/>
    <w:lvl w:ilvl="0" w:tplc="66AAF2CE">
      <w:start w:val="1"/>
      <w:numFmt w:val="bullet"/>
      <w:lvlText w:val="•"/>
      <w:lvlJc w:val="left"/>
      <w:pPr>
        <w:tabs>
          <w:tab w:val="num" w:pos="720"/>
        </w:tabs>
        <w:ind w:left="720" w:hanging="360"/>
      </w:pPr>
      <w:rPr>
        <w:rFonts w:ascii="Times New Roman" w:hAnsi="Times New Roman" w:hint="default"/>
      </w:rPr>
    </w:lvl>
    <w:lvl w:ilvl="1" w:tplc="8962D522" w:tentative="1">
      <w:start w:val="1"/>
      <w:numFmt w:val="bullet"/>
      <w:lvlText w:val="•"/>
      <w:lvlJc w:val="left"/>
      <w:pPr>
        <w:tabs>
          <w:tab w:val="num" w:pos="1440"/>
        </w:tabs>
        <w:ind w:left="1440" w:hanging="360"/>
      </w:pPr>
      <w:rPr>
        <w:rFonts w:ascii="Times New Roman" w:hAnsi="Times New Roman" w:hint="default"/>
      </w:rPr>
    </w:lvl>
    <w:lvl w:ilvl="2" w:tplc="260628CC" w:tentative="1">
      <w:start w:val="1"/>
      <w:numFmt w:val="bullet"/>
      <w:lvlText w:val="•"/>
      <w:lvlJc w:val="left"/>
      <w:pPr>
        <w:tabs>
          <w:tab w:val="num" w:pos="2160"/>
        </w:tabs>
        <w:ind w:left="2160" w:hanging="360"/>
      </w:pPr>
      <w:rPr>
        <w:rFonts w:ascii="Times New Roman" w:hAnsi="Times New Roman" w:hint="default"/>
      </w:rPr>
    </w:lvl>
    <w:lvl w:ilvl="3" w:tplc="A87ABD18" w:tentative="1">
      <w:start w:val="1"/>
      <w:numFmt w:val="bullet"/>
      <w:lvlText w:val="•"/>
      <w:lvlJc w:val="left"/>
      <w:pPr>
        <w:tabs>
          <w:tab w:val="num" w:pos="2880"/>
        </w:tabs>
        <w:ind w:left="2880" w:hanging="360"/>
      </w:pPr>
      <w:rPr>
        <w:rFonts w:ascii="Times New Roman" w:hAnsi="Times New Roman" w:hint="default"/>
      </w:rPr>
    </w:lvl>
    <w:lvl w:ilvl="4" w:tplc="D4DC9244" w:tentative="1">
      <w:start w:val="1"/>
      <w:numFmt w:val="bullet"/>
      <w:lvlText w:val="•"/>
      <w:lvlJc w:val="left"/>
      <w:pPr>
        <w:tabs>
          <w:tab w:val="num" w:pos="3600"/>
        </w:tabs>
        <w:ind w:left="3600" w:hanging="360"/>
      </w:pPr>
      <w:rPr>
        <w:rFonts w:ascii="Times New Roman" w:hAnsi="Times New Roman" w:hint="default"/>
      </w:rPr>
    </w:lvl>
    <w:lvl w:ilvl="5" w:tplc="DF9E5FFE" w:tentative="1">
      <w:start w:val="1"/>
      <w:numFmt w:val="bullet"/>
      <w:lvlText w:val="•"/>
      <w:lvlJc w:val="left"/>
      <w:pPr>
        <w:tabs>
          <w:tab w:val="num" w:pos="4320"/>
        </w:tabs>
        <w:ind w:left="4320" w:hanging="360"/>
      </w:pPr>
      <w:rPr>
        <w:rFonts w:ascii="Times New Roman" w:hAnsi="Times New Roman" w:hint="default"/>
      </w:rPr>
    </w:lvl>
    <w:lvl w:ilvl="6" w:tplc="151C3F74" w:tentative="1">
      <w:start w:val="1"/>
      <w:numFmt w:val="bullet"/>
      <w:lvlText w:val="•"/>
      <w:lvlJc w:val="left"/>
      <w:pPr>
        <w:tabs>
          <w:tab w:val="num" w:pos="5040"/>
        </w:tabs>
        <w:ind w:left="5040" w:hanging="360"/>
      </w:pPr>
      <w:rPr>
        <w:rFonts w:ascii="Times New Roman" w:hAnsi="Times New Roman" w:hint="default"/>
      </w:rPr>
    </w:lvl>
    <w:lvl w:ilvl="7" w:tplc="BC187AD2" w:tentative="1">
      <w:start w:val="1"/>
      <w:numFmt w:val="bullet"/>
      <w:lvlText w:val="•"/>
      <w:lvlJc w:val="left"/>
      <w:pPr>
        <w:tabs>
          <w:tab w:val="num" w:pos="5760"/>
        </w:tabs>
        <w:ind w:left="5760" w:hanging="360"/>
      </w:pPr>
      <w:rPr>
        <w:rFonts w:ascii="Times New Roman" w:hAnsi="Times New Roman" w:hint="default"/>
      </w:rPr>
    </w:lvl>
    <w:lvl w:ilvl="8" w:tplc="4A82BCC2" w:tentative="1">
      <w:start w:val="1"/>
      <w:numFmt w:val="bullet"/>
      <w:lvlText w:val="•"/>
      <w:lvlJc w:val="left"/>
      <w:pPr>
        <w:tabs>
          <w:tab w:val="num" w:pos="6480"/>
        </w:tabs>
        <w:ind w:left="6480" w:hanging="360"/>
      </w:pPr>
      <w:rPr>
        <w:rFonts w:ascii="Times New Roman" w:hAnsi="Times New Roman" w:hint="default"/>
      </w:rPr>
    </w:lvl>
  </w:abstractNum>
  <w:abstractNum w:abstractNumId="6">
    <w:nsid w:val="447A5069"/>
    <w:multiLevelType w:val="hybridMultilevel"/>
    <w:tmpl w:val="002ABF62"/>
    <w:lvl w:ilvl="0" w:tplc="DED2AADA">
      <w:start w:val="5"/>
      <w:numFmt w:val="upperRoman"/>
      <w:lvlText w:val="%1."/>
      <w:lvlJc w:val="left"/>
      <w:pPr>
        <w:ind w:left="1800" w:hanging="720"/>
      </w:pPr>
      <w:rPr>
        <w:rFonts w:cs="Times New Roman" w:hint="default"/>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7">
    <w:nsid w:val="48EC4CA1"/>
    <w:multiLevelType w:val="hybridMultilevel"/>
    <w:tmpl w:val="241A7EDC"/>
    <w:lvl w:ilvl="0" w:tplc="38AA5F42">
      <w:start w:val="1"/>
      <w:numFmt w:val="bullet"/>
      <w:lvlText w:val=""/>
      <w:lvlJc w:val="left"/>
      <w:pPr>
        <w:tabs>
          <w:tab w:val="num" w:pos="720"/>
        </w:tabs>
        <w:ind w:left="720" w:hanging="360"/>
      </w:pPr>
      <w:rPr>
        <w:rFonts w:ascii="Wingdings" w:hAnsi="Wingdings" w:hint="default"/>
      </w:rPr>
    </w:lvl>
    <w:lvl w:ilvl="1" w:tplc="C76AB624" w:tentative="1">
      <w:start w:val="1"/>
      <w:numFmt w:val="bullet"/>
      <w:lvlText w:val=""/>
      <w:lvlJc w:val="left"/>
      <w:pPr>
        <w:tabs>
          <w:tab w:val="num" w:pos="1440"/>
        </w:tabs>
        <w:ind w:left="1440" w:hanging="360"/>
      </w:pPr>
      <w:rPr>
        <w:rFonts w:ascii="Wingdings" w:hAnsi="Wingdings" w:hint="default"/>
      </w:rPr>
    </w:lvl>
    <w:lvl w:ilvl="2" w:tplc="F96EA3F2" w:tentative="1">
      <w:start w:val="1"/>
      <w:numFmt w:val="bullet"/>
      <w:lvlText w:val=""/>
      <w:lvlJc w:val="left"/>
      <w:pPr>
        <w:tabs>
          <w:tab w:val="num" w:pos="2160"/>
        </w:tabs>
        <w:ind w:left="2160" w:hanging="360"/>
      </w:pPr>
      <w:rPr>
        <w:rFonts w:ascii="Wingdings" w:hAnsi="Wingdings" w:hint="default"/>
      </w:rPr>
    </w:lvl>
    <w:lvl w:ilvl="3" w:tplc="0E7602B0" w:tentative="1">
      <w:start w:val="1"/>
      <w:numFmt w:val="bullet"/>
      <w:lvlText w:val=""/>
      <w:lvlJc w:val="left"/>
      <w:pPr>
        <w:tabs>
          <w:tab w:val="num" w:pos="2880"/>
        </w:tabs>
        <w:ind w:left="2880" w:hanging="360"/>
      </w:pPr>
      <w:rPr>
        <w:rFonts w:ascii="Wingdings" w:hAnsi="Wingdings" w:hint="default"/>
      </w:rPr>
    </w:lvl>
    <w:lvl w:ilvl="4" w:tplc="7AF0B802" w:tentative="1">
      <w:start w:val="1"/>
      <w:numFmt w:val="bullet"/>
      <w:lvlText w:val=""/>
      <w:lvlJc w:val="left"/>
      <w:pPr>
        <w:tabs>
          <w:tab w:val="num" w:pos="3600"/>
        </w:tabs>
        <w:ind w:left="3600" w:hanging="360"/>
      </w:pPr>
      <w:rPr>
        <w:rFonts w:ascii="Wingdings" w:hAnsi="Wingdings" w:hint="default"/>
      </w:rPr>
    </w:lvl>
    <w:lvl w:ilvl="5" w:tplc="C5F622CA" w:tentative="1">
      <w:start w:val="1"/>
      <w:numFmt w:val="bullet"/>
      <w:lvlText w:val=""/>
      <w:lvlJc w:val="left"/>
      <w:pPr>
        <w:tabs>
          <w:tab w:val="num" w:pos="4320"/>
        </w:tabs>
        <w:ind w:left="4320" w:hanging="360"/>
      </w:pPr>
      <w:rPr>
        <w:rFonts w:ascii="Wingdings" w:hAnsi="Wingdings" w:hint="default"/>
      </w:rPr>
    </w:lvl>
    <w:lvl w:ilvl="6" w:tplc="EE36453C" w:tentative="1">
      <w:start w:val="1"/>
      <w:numFmt w:val="bullet"/>
      <w:lvlText w:val=""/>
      <w:lvlJc w:val="left"/>
      <w:pPr>
        <w:tabs>
          <w:tab w:val="num" w:pos="5040"/>
        </w:tabs>
        <w:ind w:left="5040" w:hanging="360"/>
      </w:pPr>
      <w:rPr>
        <w:rFonts w:ascii="Wingdings" w:hAnsi="Wingdings" w:hint="default"/>
      </w:rPr>
    </w:lvl>
    <w:lvl w:ilvl="7" w:tplc="82346F70" w:tentative="1">
      <w:start w:val="1"/>
      <w:numFmt w:val="bullet"/>
      <w:lvlText w:val=""/>
      <w:lvlJc w:val="left"/>
      <w:pPr>
        <w:tabs>
          <w:tab w:val="num" w:pos="5760"/>
        </w:tabs>
        <w:ind w:left="5760" w:hanging="360"/>
      </w:pPr>
      <w:rPr>
        <w:rFonts w:ascii="Wingdings" w:hAnsi="Wingdings" w:hint="default"/>
      </w:rPr>
    </w:lvl>
    <w:lvl w:ilvl="8" w:tplc="A22AC0DC" w:tentative="1">
      <w:start w:val="1"/>
      <w:numFmt w:val="bullet"/>
      <w:lvlText w:val=""/>
      <w:lvlJc w:val="left"/>
      <w:pPr>
        <w:tabs>
          <w:tab w:val="num" w:pos="6480"/>
        </w:tabs>
        <w:ind w:left="6480" w:hanging="360"/>
      </w:pPr>
      <w:rPr>
        <w:rFonts w:ascii="Wingdings" w:hAnsi="Wingdings" w:hint="default"/>
      </w:rPr>
    </w:lvl>
  </w:abstractNum>
  <w:abstractNum w:abstractNumId="8">
    <w:nsid w:val="4AAF534D"/>
    <w:multiLevelType w:val="hybridMultilevel"/>
    <w:tmpl w:val="BA12FA28"/>
    <w:lvl w:ilvl="0" w:tplc="C034315A">
      <w:start w:val="1"/>
      <w:numFmt w:val="upp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4ACA59E8"/>
    <w:multiLevelType w:val="hybridMultilevel"/>
    <w:tmpl w:val="70E8F460"/>
    <w:lvl w:ilvl="0" w:tplc="72AE1AD2">
      <w:start w:val="1"/>
      <w:numFmt w:val="upp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69582E8D"/>
    <w:multiLevelType w:val="hybridMultilevel"/>
    <w:tmpl w:val="00E486B0"/>
    <w:lvl w:ilvl="0" w:tplc="7BD8734A">
      <w:start w:val="1"/>
      <w:numFmt w:val="bullet"/>
      <w:lvlText w:val=""/>
      <w:lvlJc w:val="left"/>
      <w:pPr>
        <w:tabs>
          <w:tab w:val="num" w:pos="720"/>
        </w:tabs>
        <w:ind w:left="720" w:hanging="360"/>
      </w:pPr>
      <w:rPr>
        <w:rFonts w:ascii="Wingdings 2" w:hAnsi="Wingdings 2" w:hint="default"/>
      </w:rPr>
    </w:lvl>
    <w:lvl w:ilvl="1" w:tplc="8144AF36" w:tentative="1">
      <w:start w:val="1"/>
      <w:numFmt w:val="bullet"/>
      <w:lvlText w:val=""/>
      <w:lvlJc w:val="left"/>
      <w:pPr>
        <w:tabs>
          <w:tab w:val="num" w:pos="1440"/>
        </w:tabs>
        <w:ind w:left="1440" w:hanging="360"/>
      </w:pPr>
      <w:rPr>
        <w:rFonts w:ascii="Wingdings 2" w:hAnsi="Wingdings 2" w:hint="default"/>
      </w:rPr>
    </w:lvl>
    <w:lvl w:ilvl="2" w:tplc="1846A568" w:tentative="1">
      <w:start w:val="1"/>
      <w:numFmt w:val="bullet"/>
      <w:lvlText w:val=""/>
      <w:lvlJc w:val="left"/>
      <w:pPr>
        <w:tabs>
          <w:tab w:val="num" w:pos="2160"/>
        </w:tabs>
        <w:ind w:left="2160" w:hanging="360"/>
      </w:pPr>
      <w:rPr>
        <w:rFonts w:ascii="Wingdings 2" w:hAnsi="Wingdings 2" w:hint="default"/>
      </w:rPr>
    </w:lvl>
    <w:lvl w:ilvl="3" w:tplc="1D68730C" w:tentative="1">
      <w:start w:val="1"/>
      <w:numFmt w:val="bullet"/>
      <w:lvlText w:val=""/>
      <w:lvlJc w:val="left"/>
      <w:pPr>
        <w:tabs>
          <w:tab w:val="num" w:pos="2880"/>
        </w:tabs>
        <w:ind w:left="2880" w:hanging="360"/>
      </w:pPr>
      <w:rPr>
        <w:rFonts w:ascii="Wingdings 2" w:hAnsi="Wingdings 2" w:hint="default"/>
      </w:rPr>
    </w:lvl>
    <w:lvl w:ilvl="4" w:tplc="F0BE54FA" w:tentative="1">
      <w:start w:val="1"/>
      <w:numFmt w:val="bullet"/>
      <w:lvlText w:val=""/>
      <w:lvlJc w:val="left"/>
      <w:pPr>
        <w:tabs>
          <w:tab w:val="num" w:pos="3600"/>
        </w:tabs>
        <w:ind w:left="3600" w:hanging="360"/>
      </w:pPr>
      <w:rPr>
        <w:rFonts w:ascii="Wingdings 2" w:hAnsi="Wingdings 2" w:hint="default"/>
      </w:rPr>
    </w:lvl>
    <w:lvl w:ilvl="5" w:tplc="635880AE" w:tentative="1">
      <w:start w:val="1"/>
      <w:numFmt w:val="bullet"/>
      <w:lvlText w:val=""/>
      <w:lvlJc w:val="left"/>
      <w:pPr>
        <w:tabs>
          <w:tab w:val="num" w:pos="4320"/>
        </w:tabs>
        <w:ind w:left="4320" w:hanging="360"/>
      </w:pPr>
      <w:rPr>
        <w:rFonts w:ascii="Wingdings 2" w:hAnsi="Wingdings 2" w:hint="default"/>
      </w:rPr>
    </w:lvl>
    <w:lvl w:ilvl="6" w:tplc="151C1852" w:tentative="1">
      <w:start w:val="1"/>
      <w:numFmt w:val="bullet"/>
      <w:lvlText w:val=""/>
      <w:lvlJc w:val="left"/>
      <w:pPr>
        <w:tabs>
          <w:tab w:val="num" w:pos="5040"/>
        </w:tabs>
        <w:ind w:left="5040" w:hanging="360"/>
      </w:pPr>
      <w:rPr>
        <w:rFonts w:ascii="Wingdings 2" w:hAnsi="Wingdings 2" w:hint="default"/>
      </w:rPr>
    </w:lvl>
    <w:lvl w:ilvl="7" w:tplc="44C25734" w:tentative="1">
      <w:start w:val="1"/>
      <w:numFmt w:val="bullet"/>
      <w:lvlText w:val=""/>
      <w:lvlJc w:val="left"/>
      <w:pPr>
        <w:tabs>
          <w:tab w:val="num" w:pos="5760"/>
        </w:tabs>
        <w:ind w:left="5760" w:hanging="360"/>
      </w:pPr>
      <w:rPr>
        <w:rFonts w:ascii="Wingdings 2" w:hAnsi="Wingdings 2" w:hint="default"/>
      </w:rPr>
    </w:lvl>
    <w:lvl w:ilvl="8" w:tplc="F1222A3A" w:tentative="1">
      <w:start w:val="1"/>
      <w:numFmt w:val="bullet"/>
      <w:lvlText w:val=""/>
      <w:lvlJc w:val="left"/>
      <w:pPr>
        <w:tabs>
          <w:tab w:val="num" w:pos="6480"/>
        </w:tabs>
        <w:ind w:left="6480" w:hanging="360"/>
      </w:pPr>
      <w:rPr>
        <w:rFonts w:ascii="Wingdings 2" w:hAnsi="Wingdings 2" w:hint="default"/>
      </w:rPr>
    </w:lvl>
  </w:abstractNum>
  <w:abstractNum w:abstractNumId="11">
    <w:nsid w:val="7C1D2A15"/>
    <w:multiLevelType w:val="hybridMultilevel"/>
    <w:tmpl w:val="66506D96"/>
    <w:lvl w:ilvl="0" w:tplc="84064338">
      <w:start w:val="1"/>
      <w:numFmt w:val="bullet"/>
      <w:lvlText w:val=""/>
      <w:lvlJc w:val="left"/>
      <w:pPr>
        <w:tabs>
          <w:tab w:val="num" w:pos="720"/>
        </w:tabs>
        <w:ind w:left="720" w:hanging="360"/>
      </w:pPr>
      <w:rPr>
        <w:rFonts w:ascii="Wingdings" w:hAnsi="Wingdings" w:hint="default"/>
      </w:rPr>
    </w:lvl>
    <w:lvl w:ilvl="1" w:tplc="512EDBCA">
      <w:start w:val="1"/>
      <w:numFmt w:val="bullet"/>
      <w:lvlText w:val=""/>
      <w:lvlJc w:val="left"/>
      <w:pPr>
        <w:tabs>
          <w:tab w:val="num" w:pos="1440"/>
        </w:tabs>
        <w:ind w:left="1440" w:hanging="360"/>
      </w:pPr>
      <w:rPr>
        <w:rFonts w:ascii="Wingdings" w:hAnsi="Wingdings" w:hint="default"/>
      </w:rPr>
    </w:lvl>
    <w:lvl w:ilvl="2" w:tplc="874E3ACC" w:tentative="1">
      <w:start w:val="1"/>
      <w:numFmt w:val="bullet"/>
      <w:lvlText w:val=""/>
      <w:lvlJc w:val="left"/>
      <w:pPr>
        <w:tabs>
          <w:tab w:val="num" w:pos="2160"/>
        </w:tabs>
        <w:ind w:left="2160" w:hanging="360"/>
      </w:pPr>
      <w:rPr>
        <w:rFonts w:ascii="Wingdings" w:hAnsi="Wingdings" w:hint="default"/>
      </w:rPr>
    </w:lvl>
    <w:lvl w:ilvl="3" w:tplc="12A6D9BA" w:tentative="1">
      <w:start w:val="1"/>
      <w:numFmt w:val="bullet"/>
      <w:lvlText w:val=""/>
      <w:lvlJc w:val="left"/>
      <w:pPr>
        <w:tabs>
          <w:tab w:val="num" w:pos="2880"/>
        </w:tabs>
        <w:ind w:left="2880" w:hanging="360"/>
      </w:pPr>
      <w:rPr>
        <w:rFonts w:ascii="Wingdings" w:hAnsi="Wingdings" w:hint="default"/>
      </w:rPr>
    </w:lvl>
    <w:lvl w:ilvl="4" w:tplc="2C82E72E" w:tentative="1">
      <w:start w:val="1"/>
      <w:numFmt w:val="bullet"/>
      <w:lvlText w:val=""/>
      <w:lvlJc w:val="left"/>
      <w:pPr>
        <w:tabs>
          <w:tab w:val="num" w:pos="3600"/>
        </w:tabs>
        <w:ind w:left="3600" w:hanging="360"/>
      </w:pPr>
      <w:rPr>
        <w:rFonts w:ascii="Wingdings" w:hAnsi="Wingdings" w:hint="default"/>
      </w:rPr>
    </w:lvl>
    <w:lvl w:ilvl="5" w:tplc="63B44D44" w:tentative="1">
      <w:start w:val="1"/>
      <w:numFmt w:val="bullet"/>
      <w:lvlText w:val=""/>
      <w:lvlJc w:val="left"/>
      <w:pPr>
        <w:tabs>
          <w:tab w:val="num" w:pos="4320"/>
        </w:tabs>
        <w:ind w:left="4320" w:hanging="360"/>
      </w:pPr>
      <w:rPr>
        <w:rFonts w:ascii="Wingdings" w:hAnsi="Wingdings" w:hint="default"/>
      </w:rPr>
    </w:lvl>
    <w:lvl w:ilvl="6" w:tplc="7AF449A2" w:tentative="1">
      <w:start w:val="1"/>
      <w:numFmt w:val="bullet"/>
      <w:lvlText w:val=""/>
      <w:lvlJc w:val="left"/>
      <w:pPr>
        <w:tabs>
          <w:tab w:val="num" w:pos="5040"/>
        </w:tabs>
        <w:ind w:left="5040" w:hanging="360"/>
      </w:pPr>
      <w:rPr>
        <w:rFonts w:ascii="Wingdings" w:hAnsi="Wingdings" w:hint="default"/>
      </w:rPr>
    </w:lvl>
    <w:lvl w:ilvl="7" w:tplc="52D412F8" w:tentative="1">
      <w:start w:val="1"/>
      <w:numFmt w:val="bullet"/>
      <w:lvlText w:val=""/>
      <w:lvlJc w:val="left"/>
      <w:pPr>
        <w:tabs>
          <w:tab w:val="num" w:pos="5760"/>
        </w:tabs>
        <w:ind w:left="5760" w:hanging="360"/>
      </w:pPr>
      <w:rPr>
        <w:rFonts w:ascii="Wingdings" w:hAnsi="Wingdings" w:hint="default"/>
      </w:rPr>
    </w:lvl>
    <w:lvl w:ilvl="8" w:tplc="0F4065A0"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8"/>
  </w:num>
  <w:num w:numId="4">
    <w:abstractNumId w:val="3"/>
  </w:num>
  <w:num w:numId="5">
    <w:abstractNumId w:val="11"/>
  </w:num>
  <w:num w:numId="6">
    <w:abstractNumId w:val="0"/>
  </w:num>
  <w:num w:numId="7">
    <w:abstractNumId w:val="4"/>
  </w:num>
  <w:num w:numId="8">
    <w:abstractNumId w:val="1"/>
  </w:num>
  <w:num w:numId="9">
    <w:abstractNumId w:val="6"/>
  </w:num>
  <w:num w:numId="10">
    <w:abstractNumId w:val="2"/>
  </w:num>
  <w:num w:numId="11">
    <w:abstractNumId w:val="5"/>
  </w:num>
  <w:num w:numId="1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A13E95"/>
    <w:rsid w:val="00081831"/>
    <w:rsid w:val="000915BB"/>
    <w:rsid w:val="000F6323"/>
    <w:rsid w:val="00100BD7"/>
    <w:rsid w:val="00116714"/>
    <w:rsid w:val="001320F6"/>
    <w:rsid w:val="00155422"/>
    <w:rsid w:val="00162C78"/>
    <w:rsid w:val="0016588C"/>
    <w:rsid w:val="00183B21"/>
    <w:rsid w:val="001848E8"/>
    <w:rsid w:val="001B2C19"/>
    <w:rsid w:val="001B324A"/>
    <w:rsid w:val="00217438"/>
    <w:rsid w:val="002626A2"/>
    <w:rsid w:val="002C541C"/>
    <w:rsid w:val="002D0E50"/>
    <w:rsid w:val="00305997"/>
    <w:rsid w:val="00356D24"/>
    <w:rsid w:val="00393E59"/>
    <w:rsid w:val="003B24F2"/>
    <w:rsid w:val="003B541A"/>
    <w:rsid w:val="003C428B"/>
    <w:rsid w:val="003E3B97"/>
    <w:rsid w:val="003F2CBF"/>
    <w:rsid w:val="004556FB"/>
    <w:rsid w:val="004627B6"/>
    <w:rsid w:val="00472670"/>
    <w:rsid w:val="00497342"/>
    <w:rsid w:val="0052387C"/>
    <w:rsid w:val="00526036"/>
    <w:rsid w:val="00531893"/>
    <w:rsid w:val="005B2217"/>
    <w:rsid w:val="005B3779"/>
    <w:rsid w:val="005F4E9A"/>
    <w:rsid w:val="00622B02"/>
    <w:rsid w:val="00641015"/>
    <w:rsid w:val="00647B72"/>
    <w:rsid w:val="00663C2A"/>
    <w:rsid w:val="006713DD"/>
    <w:rsid w:val="006C0876"/>
    <w:rsid w:val="006F7B13"/>
    <w:rsid w:val="0071071D"/>
    <w:rsid w:val="00746A14"/>
    <w:rsid w:val="00777DE6"/>
    <w:rsid w:val="007A5EBF"/>
    <w:rsid w:val="007C024C"/>
    <w:rsid w:val="007D0B90"/>
    <w:rsid w:val="007E7F1E"/>
    <w:rsid w:val="007F3077"/>
    <w:rsid w:val="008132CA"/>
    <w:rsid w:val="00835F19"/>
    <w:rsid w:val="00866828"/>
    <w:rsid w:val="00866C36"/>
    <w:rsid w:val="008A18A5"/>
    <w:rsid w:val="008C3368"/>
    <w:rsid w:val="008D4FC7"/>
    <w:rsid w:val="008D549A"/>
    <w:rsid w:val="008D677F"/>
    <w:rsid w:val="008E7EC1"/>
    <w:rsid w:val="00906019"/>
    <w:rsid w:val="00943F68"/>
    <w:rsid w:val="00950280"/>
    <w:rsid w:val="00951789"/>
    <w:rsid w:val="009A4A73"/>
    <w:rsid w:val="00A13E95"/>
    <w:rsid w:val="00A32B28"/>
    <w:rsid w:val="00A36FA5"/>
    <w:rsid w:val="00A57688"/>
    <w:rsid w:val="00A8630F"/>
    <w:rsid w:val="00AB2867"/>
    <w:rsid w:val="00AB59C8"/>
    <w:rsid w:val="00AB795B"/>
    <w:rsid w:val="00B17117"/>
    <w:rsid w:val="00B24D01"/>
    <w:rsid w:val="00B36F73"/>
    <w:rsid w:val="00B625D3"/>
    <w:rsid w:val="00B91B00"/>
    <w:rsid w:val="00BD7E45"/>
    <w:rsid w:val="00BF6417"/>
    <w:rsid w:val="00C01D35"/>
    <w:rsid w:val="00C15BDA"/>
    <w:rsid w:val="00C4232B"/>
    <w:rsid w:val="00C42C09"/>
    <w:rsid w:val="00C517A6"/>
    <w:rsid w:val="00C64C22"/>
    <w:rsid w:val="00CA112E"/>
    <w:rsid w:val="00CA3FA1"/>
    <w:rsid w:val="00CA5231"/>
    <w:rsid w:val="00CA7473"/>
    <w:rsid w:val="00CD0CD2"/>
    <w:rsid w:val="00CE39AF"/>
    <w:rsid w:val="00CE68E7"/>
    <w:rsid w:val="00CF560A"/>
    <w:rsid w:val="00D048D0"/>
    <w:rsid w:val="00D216C1"/>
    <w:rsid w:val="00D25F04"/>
    <w:rsid w:val="00D30FA8"/>
    <w:rsid w:val="00DA073E"/>
    <w:rsid w:val="00DB3D9F"/>
    <w:rsid w:val="00DB760D"/>
    <w:rsid w:val="00DC0232"/>
    <w:rsid w:val="00DC2074"/>
    <w:rsid w:val="00DC7858"/>
    <w:rsid w:val="00E01802"/>
    <w:rsid w:val="00E14277"/>
    <w:rsid w:val="00E15F78"/>
    <w:rsid w:val="00E21682"/>
    <w:rsid w:val="00E44A3B"/>
    <w:rsid w:val="00E661A0"/>
    <w:rsid w:val="00E73D11"/>
    <w:rsid w:val="00E83557"/>
    <w:rsid w:val="00E933C2"/>
    <w:rsid w:val="00ED4DB5"/>
    <w:rsid w:val="00F125AD"/>
    <w:rsid w:val="00F454D4"/>
    <w:rsid w:val="00F712DA"/>
    <w:rsid w:val="00F87991"/>
    <w:rsid w:val="00FA328C"/>
    <w:rsid w:val="00FC083E"/>
    <w:rsid w:val="00FC5684"/>
    <w:rsid w:val="00FE1265"/>
    <w:rsid w:val="00FF765A"/>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11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annotation text" w:locked="1" w:semiHidden="0" w:uiPriority="0" w:unhideWhenUsed="0"/>
    <w:lsdException w:name="caption" w:locked="1" w:semiHidden="0" w:uiPriority="0" w:unhideWhenUsed="0" w:qFormat="1"/>
    <w:lsdException w:name="annotation reference" w:locked="1" w:semiHidden="0" w:uiPriority="0" w:unhideWhenUsed="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Normal (Web)"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1682"/>
    <w:pPr>
      <w:spacing w:after="200" w:line="276" w:lineRule="auto"/>
    </w:pPr>
  </w:style>
  <w:style w:type="paragraph" w:styleId="Heading2">
    <w:name w:val="heading 2"/>
    <w:basedOn w:val="Normal"/>
    <w:next w:val="Normal"/>
    <w:link w:val="Heading2Char"/>
    <w:uiPriority w:val="99"/>
    <w:qFormat/>
    <w:rsid w:val="00AB59C8"/>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9"/>
    <w:qFormat/>
    <w:rsid w:val="00663C2A"/>
    <w:pPr>
      <w:keepNext/>
      <w:keepLines/>
      <w:spacing w:before="200" w:after="0"/>
      <w:outlineLvl w:val="2"/>
    </w:pPr>
    <w:rPr>
      <w:rFonts w:ascii="Cambria" w:eastAsia="Times New Roman" w:hAnsi="Cambria"/>
      <w:b/>
      <w:bCs/>
      <w:color w:val="4F81BD"/>
      <w:sz w:val="20"/>
      <w:szCs w:val="20"/>
    </w:rPr>
  </w:style>
  <w:style w:type="paragraph" w:styleId="Heading4">
    <w:name w:val="heading 4"/>
    <w:basedOn w:val="Normal"/>
    <w:next w:val="Normal"/>
    <w:link w:val="Heading4Char"/>
    <w:uiPriority w:val="99"/>
    <w:qFormat/>
    <w:rsid w:val="00497342"/>
    <w:pPr>
      <w:keepNext/>
      <w:keepLines/>
      <w:spacing w:before="200" w:after="0"/>
      <w:outlineLvl w:val="3"/>
    </w:pPr>
    <w:rPr>
      <w:rFonts w:ascii="Cambria" w:eastAsia="Times New Roman" w:hAnsi="Cambria"/>
      <w:b/>
      <w:bCs/>
      <w:i/>
      <w:iCs/>
      <w:color w:val="4F81BD"/>
      <w:sz w:val="20"/>
      <w:szCs w:val="20"/>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locked/>
    <w:rsid w:val="00AB59C8"/>
    <w:rPr>
      <w:rFonts w:ascii="Cambria" w:hAnsi="Cambria"/>
      <w:b/>
      <w:color w:val="4F81BD"/>
      <w:sz w:val="26"/>
    </w:rPr>
  </w:style>
  <w:style w:type="character" w:customStyle="1" w:styleId="Heading3Char">
    <w:name w:val="Heading 3 Char"/>
    <w:basedOn w:val="DefaultParagraphFont"/>
    <w:link w:val="Heading3"/>
    <w:uiPriority w:val="99"/>
    <w:locked/>
    <w:rsid w:val="00663C2A"/>
    <w:rPr>
      <w:rFonts w:ascii="Cambria" w:hAnsi="Cambria"/>
      <w:b/>
      <w:color w:val="4F81BD"/>
    </w:rPr>
  </w:style>
  <w:style w:type="character" w:customStyle="1" w:styleId="Heading4Char">
    <w:name w:val="Heading 4 Char"/>
    <w:basedOn w:val="DefaultParagraphFont"/>
    <w:link w:val="Heading4"/>
    <w:uiPriority w:val="99"/>
    <w:locked/>
    <w:rsid w:val="00497342"/>
    <w:rPr>
      <w:rFonts w:ascii="Cambria" w:hAnsi="Cambria"/>
      <w:b/>
      <w:i/>
      <w:color w:val="4F81BD"/>
    </w:rPr>
  </w:style>
  <w:style w:type="paragraph" w:styleId="Header">
    <w:name w:val="header"/>
    <w:basedOn w:val="Normal"/>
    <w:link w:val="HeaderChar"/>
    <w:uiPriority w:val="99"/>
    <w:rsid w:val="00A13E95"/>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A13E95"/>
    <w:rPr>
      <w:rFonts w:cs="Times New Roman"/>
    </w:rPr>
  </w:style>
  <w:style w:type="paragraph" w:styleId="Footer">
    <w:name w:val="footer"/>
    <w:basedOn w:val="Normal"/>
    <w:link w:val="FooterChar"/>
    <w:uiPriority w:val="99"/>
    <w:rsid w:val="00A13E95"/>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A13E95"/>
    <w:rPr>
      <w:rFonts w:cs="Times New Roman"/>
    </w:rPr>
  </w:style>
  <w:style w:type="paragraph" w:styleId="NormalWeb">
    <w:name w:val="Normal (Web)"/>
    <w:basedOn w:val="Normal"/>
    <w:uiPriority w:val="99"/>
    <w:rsid w:val="00A13E95"/>
    <w:pPr>
      <w:spacing w:before="100" w:beforeAutospacing="1" w:after="100" w:afterAutospacing="1" w:line="240" w:lineRule="auto"/>
    </w:pPr>
    <w:rPr>
      <w:rFonts w:ascii="Times New Roman" w:eastAsia="Times New Roman" w:hAnsi="Times New Roman"/>
      <w:sz w:val="24"/>
      <w:szCs w:val="24"/>
    </w:rPr>
  </w:style>
  <w:style w:type="character" w:styleId="CommentReference">
    <w:name w:val="annotation reference"/>
    <w:basedOn w:val="DefaultParagraphFont"/>
    <w:uiPriority w:val="99"/>
    <w:rsid w:val="00A13E95"/>
    <w:rPr>
      <w:rFonts w:cs="Times New Roman"/>
      <w:sz w:val="16"/>
    </w:rPr>
  </w:style>
  <w:style w:type="paragraph" w:styleId="CommentText">
    <w:name w:val="annotation text"/>
    <w:basedOn w:val="Normal"/>
    <w:link w:val="CommentTextChar"/>
    <w:uiPriority w:val="99"/>
    <w:rsid w:val="00A13E95"/>
    <w:pPr>
      <w:spacing w:after="0" w:line="240" w:lineRule="auto"/>
    </w:pPr>
    <w:rPr>
      <w:rFonts w:ascii="Times New Roman" w:eastAsia="Times New Roman" w:hAnsi="Times New Roman"/>
      <w:sz w:val="20"/>
      <w:szCs w:val="20"/>
    </w:rPr>
  </w:style>
  <w:style w:type="character" w:customStyle="1" w:styleId="CommentTextChar">
    <w:name w:val="Comment Text Char"/>
    <w:basedOn w:val="DefaultParagraphFont"/>
    <w:link w:val="CommentText"/>
    <w:uiPriority w:val="99"/>
    <w:locked/>
    <w:rsid w:val="00A13E95"/>
    <w:rPr>
      <w:rFonts w:ascii="Times New Roman" w:hAnsi="Times New Roman"/>
      <w:sz w:val="20"/>
    </w:rPr>
  </w:style>
  <w:style w:type="paragraph" w:styleId="BalloonText">
    <w:name w:val="Balloon Text"/>
    <w:basedOn w:val="Normal"/>
    <w:link w:val="BalloonTextChar"/>
    <w:uiPriority w:val="99"/>
    <w:semiHidden/>
    <w:rsid w:val="00A13E95"/>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locked/>
    <w:rsid w:val="00A13E95"/>
    <w:rPr>
      <w:rFonts w:ascii="Tahoma" w:hAnsi="Tahoma"/>
      <w:sz w:val="16"/>
    </w:rPr>
  </w:style>
  <w:style w:type="paragraph" w:styleId="ListParagraph">
    <w:name w:val="List Paragraph"/>
    <w:basedOn w:val="Normal"/>
    <w:uiPriority w:val="99"/>
    <w:qFormat/>
    <w:rsid w:val="00162C78"/>
    <w:pPr>
      <w:ind w:left="720"/>
      <w:contextualSpacing/>
    </w:pPr>
  </w:style>
  <w:style w:type="paragraph" w:styleId="EndnoteText">
    <w:name w:val="endnote text"/>
    <w:basedOn w:val="Normal"/>
    <w:link w:val="EndnoteTextChar"/>
    <w:uiPriority w:val="99"/>
    <w:semiHidden/>
    <w:rsid w:val="00531893"/>
    <w:pPr>
      <w:spacing w:after="0" w:line="240" w:lineRule="auto"/>
    </w:pPr>
    <w:rPr>
      <w:sz w:val="20"/>
      <w:szCs w:val="20"/>
    </w:rPr>
  </w:style>
  <w:style w:type="character" w:customStyle="1" w:styleId="EndnoteTextChar">
    <w:name w:val="Endnote Text Char"/>
    <w:basedOn w:val="DefaultParagraphFont"/>
    <w:link w:val="EndnoteText"/>
    <w:uiPriority w:val="99"/>
    <w:semiHidden/>
    <w:locked/>
    <w:rsid w:val="00531893"/>
    <w:rPr>
      <w:sz w:val="20"/>
    </w:rPr>
  </w:style>
  <w:style w:type="character" w:styleId="EndnoteReference">
    <w:name w:val="endnote reference"/>
    <w:basedOn w:val="DefaultParagraphFont"/>
    <w:uiPriority w:val="99"/>
    <w:semiHidden/>
    <w:rsid w:val="00531893"/>
    <w:rPr>
      <w:rFonts w:cs="Times New Roman"/>
      <w:vertAlign w:val="superscript"/>
    </w:rPr>
  </w:style>
  <w:style w:type="paragraph" w:styleId="Caption">
    <w:name w:val="caption"/>
    <w:basedOn w:val="Normal"/>
    <w:next w:val="Normal"/>
    <w:uiPriority w:val="99"/>
    <w:qFormat/>
    <w:rsid w:val="00531893"/>
    <w:pPr>
      <w:spacing w:line="240" w:lineRule="auto"/>
    </w:pPr>
    <w:rPr>
      <w:b/>
      <w:bCs/>
      <w:color w:val="4F81BD"/>
      <w:sz w:val="18"/>
      <w:szCs w:val="18"/>
    </w:rPr>
  </w:style>
  <w:style w:type="paragraph" w:styleId="NoSpacing">
    <w:name w:val="No Spacing"/>
    <w:uiPriority w:val="99"/>
    <w:qFormat/>
    <w:rsid w:val="007F3077"/>
  </w:style>
  <w:style w:type="character" w:styleId="Emphasis">
    <w:name w:val="Emphasis"/>
    <w:basedOn w:val="DefaultParagraphFont"/>
    <w:uiPriority w:val="99"/>
    <w:qFormat/>
    <w:rsid w:val="00663C2A"/>
    <w:rPr>
      <w:rFonts w:cs="Times New Roman"/>
      <w:i/>
    </w:rPr>
  </w:style>
  <w:style w:type="paragraph" w:styleId="CommentSubject">
    <w:name w:val="annotation subject"/>
    <w:basedOn w:val="CommentText"/>
    <w:next w:val="CommentText"/>
    <w:link w:val="CommentSubjectChar"/>
    <w:uiPriority w:val="99"/>
    <w:semiHidden/>
    <w:rsid w:val="00CA112E"/>
    <w:pPr>
      <w:spacing w:after="200"/>
    </w:pPr>
    <w:rPr>
      <w:b/>
      <w:bCs/>
    </w:rPr>
  </w:style>
  <w:style w:type="character" w:customStyle="1" w:styleId="CommentSubjectChar">
    <w:name w:val="Comment Subject Char"/>
    <w:basedOn w:val="CommentTextChar"/>
    <w:link w:val="CommentSubject"/>
    <w:uiPriority w:val="99"/>
    <w:semiHidden/>
    <w:locked/>
    <w:rsid w:val="00CA112E"/>
    <w:rPr>
      <w:b/>
    </w:rPr>
  </w:style>
  <w:style w:type="character" w:customStyle="1" w:styleId="stylebar">
    <w:name w:val="stylebar"/>
    <w:basedOn w:val="DefaultParagraphFont"/>
    <w:uiPriority w:val="99"/>
    <w:rsid w:val="003B24F2"/>
    <w:rPr>
      <w:rFonts w:cs="Times New Roman"/>
    </w:rPr>
  </w:style>
  <w:style w:type="character" w:styleId="PlaceholderText">
    <w:name w:val="Placeholder Text"/>
    <w:basedOn w:val="DefaultParagraphFont"/>
    <w:uiPriority w:val="99"/>
    <w:semiHidden/>
    <w:rsid w:val="00A32B28"/>
    <w:rPr>
      <w:color w:val="808080"/>
    </w:rPr>
  </w:style>
  <w:style w:type="character" w:customStyle="1" w:styleId="st">
    <w:name w:val="st"/>
    <w:basedOn w:val="DefaultParagraphFont"/>
    <w:uiPriority w:val="99"/>
    <w:rsid w:val="00A32B28"/>
    <w:rPr>
      <w:rFonts w:cs="Times New Roman"/>
    </w:rPr>
  </w:style>
  <w:style w:type="paragraph" w:customStyle="1" w:styleId="Default">
    <w:name w:val="Default"/>
    <w:uiPriority w:val="99"/>
    <w:rsid w:val="00E14277"/>
    <w:pPr>
      <w:autoSpaceDE w:val="0"/>
      <w:autoSpaceDN w:val="0"/>
      <w:adjustRightInd w:val="0"/>
    </w:pPr>
    <w:rPr>
      <w:rFonts w:ascii="Times New Roman" w:hAnsi="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1932618168">
      <w:marLeft w:val="0"/>
      <w:marRight w:val="0"/>
      <w:marTop w:val="0"/>
      <w:marBottom w:val="0"/>
      <w:divBdr>
        <w:top w:val="none" w:sz="0" w:space="0" w:color="auto"/>
        <w:left w:val="none" w:sz="0" w:space="0" w:color="auto"/>
        <w:bottom w:val="none" w:sz="0" w:space="0" w:color="auto"/>
        <w:right w:val="none" w:sz="0" w:space="0" w:color="auto"/>
      </w:divBdr>
    </w:div>
    <w:div w:id="1932618169">
      <w:marLeft w:val="0"/>
      <w:marRight w:val="0"/>
      <w:marTop w:val="0"/>
      <w:marBottom w:val="0"/>
      <w:divBdr>
        <w:top w:val="none" w:sz="0" w:space="0" w:color="auto"/>
        <w:left w:val="none" w:sz="0" w:space="0" w:color="auto"/>
        <w:bottom w:val="none" w:sz="0" w:space="0" w:color="auto"/>
        <w:right w:val="none" w:sz="0" w:space="0" w:color="auto"/>
      </w:divBdr>
      <w:divsChild>
        <w:div w:id="1932618172">
          <w:marLeft w:val="432"/>
          <w:marRight w:val="0"/>
          <w:marTop w:val="86"/>
          <w:marBottom w:val="0"/>
          <w:divBdr>
            <w:top w:val="none" w:sz="0" w:space="0" w:color="auto"/>
            <w:left w:val="none" w:sz="0" w:space="0" w:color="auto"/>
            <w:bottom w:val="none" w:sz="0" w:space="0" w:color="auto"/>
            <w:right w:val="none" w:sz="0" w:space="0" w:color="auto"/>
          </w:divBdr>
        </w:div>
        <w:div w:id="1932618179">
          <w:marLeft w:val="432"/>
          <w:marRight w:val="0"/>
          <w:marTop w:val="86"/>
          <w:marBottom w:val="0"/>
          <w:divBdr>
            <w:top w:val="none" w:sz="0" w:space="0" w:color="auto"/>
            <w:left w:val="none" w:sz="0" w:space="0" w:color="auto"/>
            <w:bottom w:val="none" w:sz="0" w:space="0" w:color="auto"/>
            <w:right w:val="none" w:sz="0" w:space="0" w:color="auto"/>
          </w:divBdr>
        </w:div>
        <w:div w:id="1932618188">
          <w:marLeft w:val="432"/>
          <w:marRight w:val="0"/>
          <w:marTop w:val="86"/>
          <w:marBottom w:val="0"/>
          <w:divBdr>
            <w:top w:val="none" w:sz="0" w:space="0" w:color="auto"/>
            <w:left w:val="none" w:sz="0" w:space="0" w:color="auto"/>
            <w:bottom w:val="none" w:sz="0" w:space="0" w:color="auto"/>
            <w:right w:val="none" w:sz="0" w:space="0" w:color="auto"/>
          </w:divBdr>
        </w:div>
        <w:div w:id="1932618195">
          <w:marLeft w:val="432"/>
          <w:marRight w:val="0"/>
          <w:marTop w:val="86"/>
          <w:marBottom w:val="0"/>
          <w:divBdr>
            <w:top w:val="none" w:sz="0" w:space="0" w:color="auto"/>
            <w:left w:val="none" w:sz="0" w:space="0" w:color="auto"/>
            <w:bottom w:val="none" w:sz="0" w:space="0" w:color="auto"/>
            <w:right w:val="none" w:sz="0" w:space="0" w:color="auto"/>
          </w:divBdr>
        </w:div>
        <w:div w:id="1932618196">
          <w:marLeft w:val="432"/>
          <w:marRight w:val="0"/>
          <w:marTop w:val="86"/>
          <w:marBottom w:val="0"/>
          <w:divBdr>
            <w:top w:val="none" w:sz="0" w:space="0" w:color="auto"/>
            <w:left w:val="none" w:sz="0" w:space="0" w:color="auto"/>
            <w:bottom w:val="none" w:sz="0" w:space="0" w:color="auto"/>
            <w:right w:val="none" w:sz="0" w:space="0" w:color="auto"/>
          </w:divBdr>
        </w:div>
      </w:divsChild>
    </w:div>
    <w:div w:id="1932618170">
      <w:marLeft w:val="0"/>
      <w:marRight w:val="0"/>
      <w:marTop w:val="0"/>
      <w:marBottom w:val="0"/>
      <w:divBdr>
        <w:top w:val="none" w:sz="0" w:space="0" w:color="auto"/>
        <w:left w:val="none" w:sz="0" w:space="0" w:color="auto"/>
        <w:bottom w:val="none" w:sz="0" w:space="0" w:color="auto"/>
        <w:right w:val="none" w:sz="0" w:space="0" w:color="auto"/>
      </w:divBdr>
    </w:div>
    <w:div w:id="1932618171">
      <w:marLeft w:val="0"/>
      <w:marRight w:val="0"/>
      <w:marTop w:val="0"/>
      <w:marBottom w:val="0"/>
      <w:divBdr>
        <w:top w:val="none" w:sz="0" w:space="0" w:color="auto"/>
        <w:left w:val="none" w:sz="0" w:space="0" w:color="auto"/>
        <w:bottom w:val="none" w:sz="0" w:space="0" w:color="auto"/>
        <w:right w:val="none" w:sz="0" w:space="0" w:color="auto"/>
      </w:divBdr>
    </w:div>
    <w:div w:id="1932618173">
      <w:marLeft w:val="0"/>
      <w:marRight w:val="0"/>
      <w:marTop w:val="0"/>
      <w:marBottom w:val="0"/>
      <w:divBdr>
        <w:top w:val="none" w:sz="0" w:space="0" w:color="auto"/>
        <w:left w:val="none" w:sz="0" w:space="0" w:color="auto"/>
        <w:bottom w:val="none" w:sz="0" w:space="0" w:color="auto"/>
        <w:right w:val="none" w:sz="0" w:space="0" w:color="auto"/>
      </w:divBdr>
    </w:div>
    <w:div w:id="1932618174">
      <w:marLeft w:val="0"/>
      <w:marRight w:val="0"/>
      <w:marTop w:val="0"/>
      <w:marBottom w:val="0"/>
      <w:divBdr>
        <w:top w:val="none" w:sz="0" w:space="0" w:color="auto"/>
        <w:left w:val="none" w:sz="0" w:space="0" w:color="auto"/>
        <w:bottom w:val="none" w:sz="0" w:space="0" w:color="auto"/>
        <w:right w:val="none" w:sz="0" w:space="0" w:color="auto"/>
      </w:divBdr>
    </w:div>
    <w:div w:id="1932618175">
      <w:marLeft w:val="0"/>
      <w:marRight w:val="0"/>
      <w:marTop w:val="0"/>
      <w:marBottom w:val="0"/>
      <w:divBdr>
        <w:top w:val="none" w:sz="0" w:space="0" w:color="auto"/>
        <w:left w:val="none" w:sz="0" w:space="0" w:color="auto"/>
        <w:bottom w:val="none" w:sz="0" w:space="0" w:color="auto"/>
        <w:right w:val="none" w:sz="0" w:space="0" w:color="auto"/>
      </w:divBdr>
    </w:div>
    <w:div w:id="1932618176">
      <w:marLeft w:val="0"/>
      <w:marRight w:val="0"/>
      <w:marTop w:val="0"/>
      <w:marBottom w:val="0"/>
      <w:divBdr>
        <w:top w:val="none" w:sz="0" w:space="0" w:color="auto"/>
        <w:left w:val="none" w:sz="0" w:space="0" w:color="auto"/>
        <w:bottom w:val="none" w:sz="0" w:space="0" w:color="auto"/>
        <w:right w:val="none" w:sz="0" w:space="0" w:color="auto"/>
      </w:divBdr>
    </w:div>
    <w:div w:id="1932618177">
      <w:marLeft w:val="0"/>
      <w:marRight w:val="0"/>
      <w:marTop w:val="0"/>
      <w:marBottom w:val="0"/>
      <w:divBdr>
        <w:top w:val="none" w:sz="0" w:space="0" w:color="auto"/>
        <w:left w:val="none" w:sz="0" w:space="0" w:color="auto"/>
        <w:bottom w:val="none" w:sz="0" w:space="0" w:color="auto"/>
        <w:right w:val="none" w:sz="0" w:space="0" w:color="auto"/>
      </w:divBdr>
    </w:div>
    <w:div w:id="1932618178">
      <w:marLeft w:val="0"/>
      <w:marRight w:val="0"/>
      <w:marTop w:val="0"/>
      <w:marBottom w:val="0"/>
      <w:divBdr>
        <w:top w:val="none" w:sz="0" w:space="0" w:color="auto"/>
        <w:left w:val="none" w:sz="0" w:space="0" w:color="auto"/>
        <w:bottom w:val="none" w:sz="0" w:space="0" w:color="auto"/>
        <w:right w:val="none" w:sz="0" w:space="0" w:color="auto"/>
      </w:divBdr>
    </w:div>
    <w:div w:id="1932618180">
      <w:marLeft w:val="0"/>
      <w:marRight w:val="0"/>
      <w:marTop w:val="0"/>
      <w:marBottom w:val="0"/>
      <w:divBdr>
        <w:top w:val="none" w:sz="0" w:space="0" w:color="auto"/>
        <w:left w:val="none" w:sz="0" w:space="0" w:color="auto"/>
        <w:bottom w:val="none" w:sz="0" w:space="0" w:color="auto"/>
        <w:right w:val="none" w:sz="0" w:space="0" w:color="auto"/>
      </w:divBdr>
    </w:div>
    <w:div w:id="1932618182">
      <w:marLeft w:val="0"/>
      <w:marRight w:val="0"/>
      <w:marTop w:val="0"/>
      <w:marBottom w:val="0"/>
      <w:divBdr>
        <w:top w:val="none" w:sz="0" w:space="0" w:color="auto"/>
        <w:left w:val="none" w:sz="0" w:space="0" w:color="auto"/>
        <w:bottom w:val="none" w:sz="0" w:space="0" w:color="auto"/>
        <w:right w:val="none" w:sz="0" w:space="0" w:color="auto"/>
      </w:divBdr>
      <w:divsChild>
        <w:div w:id="1932618190">
          <w:marLeft w:val="547"/>
          <w:marRight w:val="0"/>
          <w:marTop w:val="0"/>
          <w:marBottom w:val="0"/>
          <w:divBdr>
            <w:top w:val="none" w:sz="0" w:space="0" w:color="auto"/>
            <w:left w:val="none" w:sz="0" w:space="0" w:color="auto"/>
            <w:bottom w:val="none" w:sz="0" w:space="0" w:color="auto"/>
            <w:right w:val="none" w:sz="0" w:space="0" w:color="auto"/>
          </w:divBdr>
        </w:div>
        <w:div w:id="1932618192">
          <w:marLeft w:val="547"/>
          <w:marRight w:val="0"/>
          <w:marTop w:val="0"/>
          <w:marBottom w:val="0"/>
          <w:divBdr>
            <w:top w:val="none" w:sz="0" w:space="0" w:color="auto"/>
            <w:left w:val="none" w:sz="0" w:space="0" w:color="auto"/>
            <w:bottom w:val="none" w:sz="0" w:space="0" w:color="auto"/>
            <w:right w:val="none" w:sz="0" w:space="0" w:color="auto"/>
          </w:divBdr>
        </w:div>
        <w:div w:id="1932618199">
          <w:marLeft w:val="547"/>
          <w:marRight w:val="0"/>
          <w:marTop w:val="0"/>
          <w:marBottom w:val="0"/>
          <w:divBdr>
            <w:top w:val="none" w:sz="0" w:space="0" w:color="auto"/>
            <w:left w:val="none" w:sz="0" w:space="0" w:color="auto"/>
            <w:bottom w:val="none" w:sz="0" w:space="0" w:color="auto"/>
            <w:right w:val="none" w:sz="0" w:space="0" w:color="auto"/>
          </w:divBdr>
        </w:div>
      </w:divsChild>
    </w:div>
    <w:div w:id="1932618183">
      <w:marLeft w:val="0"/>
      <w:marRight w:val="0"/>
      <w:marTop w:val="0"/>
      <w:marBottom w:val="0"/>
      <w:divBdr>
        <w:top w:val="none" w:sz="0" w:space="0" w:color="auto"/>
        <w:left w:val="none" w:sz="0" w:space="0" w:color="auto"/>
        <w:bottom w:val="none" w:sz="0" w:space="0" w:color="auto"/>
        <w:right w:val="none" w:sz="0" w:space="0" w:color="auto"/>
      </w:divBdr>
    </w:div>
    <w:div w:id="1932618184">
      <w:marLeft w:val="0"/>
      <w:marRight w:val="0"/>
      <w:marTop w:val="0"/>
      <w:marBottom w:val="0"/>
      <w:divBdr>
        <w:top w:val="none" w:sz="0" w:space="0" w:color="auto"/>
        <w:left w:val="none" w:sz="0" w:space="0" w:color="auto"/>
        <w:bottom w:val="none" w:sz="0" w:space="0" w:color="auto"/>
        <w:right w:val="none" w:sz="0" w:space="0" w:color="auto"/>
      </w:divBdr>
    </w:div>
    <w:div w:id="1932618186">
      <w:marLeft w:val="0"/>
      <w:marRight w:val="0"/>
      <w:marTop w:val="0"/>
      <w:marBottom w:val="0"/>
      <w:divBdr>
        <w:top w:val="none" w:sz="0" w:space="0" w:color="auto"/>
        <w:left w:val="none" w:sz="0" w:space="0" w:color="auto"/>
        <w:bottom w:val="none" w:sz="0" w:space="0" w:color="auto"/>
        <w:right w:val="none" w:sz="0" w:space="0" w:color="auto"/>
      </w:divBdr>
    </w:div>
    <w:div w:id="1932618189">
      <w:marLeft w:val="0"/>
      <w:marRight w:val="0"/>
      <w:marTop w:val="0"/>
      <w:marBottom w:val="0"/>
      <w:divBdr>
        <w:top w:val="none" w:sz="0" w:space="0" w:color="auto"/>
        <w:left w:val="none" w:sz="0" w:space="0" w:color="auto"/>
        <w:bottom w:val="none" w:sz="0" w:space="0" w:color="auto"/>
        <w:right w:val="none" w:sz="0" w:space="0" w:color="auto"/>
      </w:divBdr>
      <w:divsChild>
        <w:div w:id="1932618185">
          <w:marLeft w:val="1166"/>
          <w:marRight w:val="0"/>
          <w:marTop w:val="86"/>
          <w:marBottom w:val="0"/>
          <w:divBdr>
            <w:top w:val="none" w:sz="0" w:space="0" w:color="auto"/>
            <w:left w:val="none" w:sz="0" w:space="0" w:color="auto"/>
            <w:bottom w:val="none" w:sz="0" w:space="0" w:color="auto"/>
            <w:right w:val="none" w:sz="0" w:space="0" w:color="auto"/>
          </w:divBdr>
        </w:div>
      </w:divsChild>
    </w:div>
    <w:div w:id="1932618191">
      <w:marLeft w:val="0"/>
      <w:marRight w:val="0"/>
      <w:marTop w:val="0"/>
      <w:marBottom w:val="0"/>
      <w:divBdr>
        <w:top w:val="none" w:sz="0" w:space="0" w:color="auto"/>
        <w:left w:val="none" w:sz="0" w:space="0" w:color="auto"/>
        <w:bottom w:val="none" w:sz="0" w:space="0" w:color="auto"/>
        <w:right w:val="none" w:sz="0" w:space="0" w:color="auto"/>
      </w:divBdr>
    </w:div>
    <w:div w:id="1932618193">
      <w:marLeft w:val="0"/>
      <w:marRight w:val="0"/>
      <w:marTop w:val="0"/>
      <w:marBottom w:val="0"/>
      <w:divBdr>
        <w:top w:val="none" w:sz="0" w:space="0" w:color="auto"/>
        <w:left w:val="none" w:sz="0" w:space="0" w:color="auto"/>
        <w:bottom w:val="none" w:sz="0" w:space="0" w:color="auto"/>
        <w:right w:val="none" w:sz="0" w:space="0" w:color="auto"/>
      </w:divBdr>
    </w:div>
    <w:div w:id="1932618194">
      <w:marLeft w:val="0"/>
      <w:marRight w:val="0"/>
      <w:marTop w:val="0"/>
      <w:marBottom w:val="0"/>
      <w:divBdr>
        <w:top w:val="none" w:sz="0" w:space="0" w:color="auto"/>
        <w:left w:val="none" w:sz="0" w:space="0" w:color="auto"/>
        <w:bottom w:val="none" w:sz="0" w:space="0" w:color="auto"/>
        <w:right w:val="none" w:sz="0" w:space="0" w:color="auto"/>
      </w:divBdr>
    </w:div>
    <w:div w:id="1932618197">
      <w:marLeft w:val="0"/>
      <w:marRight w:val="0"/>
      <w:marTop w:val="0"/>
      <w:marBottom w:val="0"/>
      <w:divBdr>
        <w:top w:val="none" w:sz="0" w:space="0" w:color="auto"/>
        <w:left w:val="none" w:sz="0" w:space="0" w:color="auto"/>
        <w:bottom w:val="none" w:sz="0" w:space="0" w:color="auto"/>
        <w:right w:val="none" w:sz="0" w:space="0" w:color="auto"/>
      </w:divBdr>
    </w:div>
    <w:div w:id="1932618200">
      <w:marLeft w:val="0"/>
      <w:marRight w:val="0"/>
      <w:marTop w:val="0"/>
      <w:marBottom w:val="0"/>
      <w:divBdr>
        <w:top w:val="none" w:sz="0" w:space="0" w:color="auto"/>
        <w:left w:val="none" w:sz="0" w:space="0" w:color="auto"/>
        <w:bottom w:val="none" w:sz="0" w:space="0" w:color="auto"/>
        <w:right w:val="none" w:sz="0" w:space="0" w:color="auto"/>
      </w:divBdr>
    </w:div>
    <w:div w:id="1932618201">
      <w:marLeft w:val="0"/>
      <w:marRight w:val="0"/>
      <w:marTop w:val="0"/>
      <w:marBottom w:val="0"/>
      <w:divBdr>
        <w:top w:val="none" w:sz="0" w:space="0" w:color="auto"/>
        <w:left w:val="none" w:sz="0" w:space="0" w:color="auto"/>
        <w:bottom w:val="none" w:sz="0" w:space="0" w:color="auto"/>
        <w:right w:val="none" w:sz="0" w:space="0" w:color="auto"/>
      </w:divBdr>
      <w:divsChild>
        <w:div w:id="1932618181">
          <w:marLeft w:val="547"/>
          <w:marRight w:val="0"/>
          <w:marTop w:val="72"/>
          <w:marBottom w:val="0"/>
          <w:divBdr>
            <w:top w:val="none" w:sz="0" w:space="0" w:color="auto"/>
            <w:left w:val="none" w:sz="0" w:space="0" w:color="auto"/>
            <w:bottom w:val="none" w:sz="0" w:space="0" w:color="auto"/>
            <w:right w:val="none" w:sz="0" w:space="0" w:color="auto"/>
          </w:divBdr>
        </w:div>
        <w:div w:id="1932618187">
          <w:marLeft w:val="547"/>
          <w:marRight w:val="0"/>
          <w:marTop w:val="72"/>
          <w:marBottom w:val="0"/>
          <w:divBdr>
            <w:top w:val="none" w:sz="0" w:space="0" w:color="auto"/>
            <w:left w:val="none" w:sz="0" w:space="0" w:color="auto"/>
            <w:bottom w:val="none" w:sz="0" w:space="0" w:color="auto"/>
            <w:right w:val="none" w:sz="0" w:space="0" w:color="auto"/>
          </w:divBdr>
        </w:div>
        <w:div w:id="1932618198">
          <w:marLeft w:val="547"/>
          <w:marRight w:val="0"/>
          <w:marTop w:val="72"/>
          <w:marBottom w:val="0"/>
          <w:divBdr>
            <w:top w:val="none" w:sz="0" w:space="0" w:color="auto"/>
            <w:left w:val="none" w:sz="0" w:space="0" w:color="auto"/>
            <w:bottom w:val="none" w:sz="0" w:space="0" w:color="auto"/>
            <w:right w:val="none" w:sz="0" w:space="0" w:color="auto"/>
          </w:divBdr>
        </w:div>
        <w:div w:id="1932618202">
          <w:marLeft w:val="547"/>
          <w:marRight w:val="0"/>
          <w:marTop w:val="72"/>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2</TotalTime>
  <Pages>10</Pages>
  <Words>2522</Words>
  <Characters>14379</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Conceptual Studies for the Hadronic Calorimeter</dc:title>
  <dc:subject/>
  <dc:creator>Katya</dc:creator>
  <cp:keywords/>
  <dc:description/>
  <cp:lastModifiedBy>Welcome</cp:lastModifiedBy>
  <cp:revision>2</cp:revision>
  <cp:lastPrinted>2011-08-18T22:21:00Z</cp:lastPrinted>
  <dcterms:created xsi:type="dcterms:W3CDTF">2011-08-30T17:17:00Z</dcterms:created>
  <dcterms:modified xsi:type="dcterms:W3CDTF">2011-08-30T17:17:00Z</dcterms:modified>
</cp:coreProperties>
</file>